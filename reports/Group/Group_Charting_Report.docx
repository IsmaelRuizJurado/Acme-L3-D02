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1F565" w14:textId="381EBCEF" w:rsidR="00D077E9" w:rsidRDefault="0046555F" w:rsidP="0CD438DE">
      <w:pPr>
        <w:ind w:firstLine="720"/>
        <w:rPr>
          <w:noProof/>
        </w:rPr>
      </w:pPr>
      <w:r w:rsidRPr="00676D44">
        <w:rPr>
          <w:rStyle w:val="SubttuloCar"/>
          <w:b w:val="0"/>
          <w:noProof/>
          <w:lang w:bidi="es-ES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0F2971C2" wp14:editId="1C84E9D7">
                <wp:simplePos x="0" y="0"/>
                <wp:positionH relativeFrom="margin">
                  <wp:posOffset>-204893</wp:posOffset>
                </wp:positionH>
                <wp:positionV relativeFrom="margin">
                  <wp:posOffset>28998</wp:posOffset>
                </wp:positionV>
                <wp:extent cx="3950335" cy="5453380"/>
                <wp:effectExtent l="0" t="0" r="0" b="0"/>
                <wp:wrapNone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0335" cy="545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52F6E" w14:textId="77777777" w:rsidR="0046555F" w:rsidRDefault="0046555F"/>
                          <w:p w14:paraId="6DF85436" w14:textId="77777777" w:rsidR="0046555F" w:rsidRDefault="0046555F"/>
                          <w:p w14:paraId="6B8E6C6F" w14:textId="77777777" w:rsidR="0046555F" w:rsidRDefault="0046555F"/>
                          <w:p w14:paraId="0360C22E" w14:textId="77777777" w:rsidR="0046555F" w:rsidRDefault="0046555F"/>
                          <w:p w14:paraId="305311D3" w14:textId="77777777" w:rsidR="0046555F" w:rsidRDefault="0046555F"/>
                          <w:p w14:paraId="03F73153" w14:textId="77777777" w:rsidR="0046555F" w:rsidRDefault="0046555F"/>
                          <w:p w14:paraId="5B421092" w14:textId="77777777" w:rsidR="0046555F" w:rsidRDefault="0046555F"/>
                          <w:p w14:paraId="377D3AE9" w14:textId="77777777" w:rsidR="0046555F" w:rsidRDefault="0046555F"/>
                          <w:p w14:paraId="5D54691D" w14:textId="77777777" w:rsidR="0046555F" w:rsidRDefault="0046555F"/>
                          <w:p w14:paraId="01B92A2A" w14:textId="77777777" w:rsidR="0046555F" w:rsidRDefault="0046555F"/>
                          <w:p w14:paraId="1F168C3F" w14:textId="320B9753" w:rsidR="00676D44" w:rsidRDefault="006B0F82">
                            <w:r>
                              <w:t>Members</w:t>
                            </w:r>
                            <w:r w:rsidR="00676D44">
                              <w:t>:</w:t>
                            </w:r>
                          </w:p>
                          <w:p w14:paraId="3F0F1292" w14:textId="77777777" w:rsidR="00676D44" w:rsidRDefault="00676D44" w:rsidP="00676D44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Jesús Cárdenas </w:t>
                            </w:r>
                            <w:proofErr w:type="spellStart"/>
                            <w:r>
                              <w:t>Conejo</w:t>
                            </w:r>
                            <w:proofErr w:type="spellEnd"/>
                          </w:p>
                          <w:p w14:paraId="40484208" w14:textId="77777777" w:rsidR="00676D44" w:rsidRDefault="00676D44" w:rsidP="0046555F">
                            <w:pPr>
                              <w:ind w:firstLine="720"/>
                            </w:pPr>
                            <w:r>
                              <w:t>(</w:t>
                            </w:r>
                            <w:r w:rsidR="00B13F26">
                              <w:t>jescarcon@alum.us.es</w:t>
                            </w:r>
                            <w:r>
                              <w:t>)</w:t>
                            </w:r>
                          </w:p>
                          <w:p w14:paraId="2F1A0253" w14:textId="77777777" w:rsidR="00676D44" w:rsidRDefault="00676D44" w:rsidP="00676D44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Antonio</w:t>
                            </w:r>
                            <w:r w:rsidR="00B13F26">
                              <w:t xml:space="preserve"> José López </w:t>
                            </w:r>
                            <w:proofErr w:type="spellStart"/>
                            <w:r w:rsidR="00B13F26">
                              <w:t>Cubiles</w:t>
                            </w:r>
                            <w:proofErr w:type="spellEnd"/>
                          </w:p>
                          <w:p w14:paraId="13D806B1" w14:textId="77777777" w:rsidR="00676D44" w:rsidRDefault="00676D44" w:rsidP="0046555F">
                            <w:pPr>
                              <w:ind w:firstLine="720"/>
                            </w:pPr>
                            <w:r>
                              <w:t>(</w:t>
                            </w:r>
                            <w:r w:rsidR="00B13F26">
                              <w:t>antlopcub@alum.us.es</w:t>
                            </w:r>
                            <w:r>
                              <w:t>)</w:t>
                            </w:r>
                          </w:p>
                          <w:p w14:paraId="6185744A" w14:textId="77777777" w:rsidR="00676D44" w:rsidRDefault="00676D44" w:rsidP="00676D44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Pedro Jesús Ruiz Aguilar</w:t>
                            </w:r>
                          </w:p>
                          <w:p w14:paraId="57CB195E" w14:textId="77777777" w:rsidR="00676D44" w:rsidRDefault="00676D44" w:rsidP="0046555F">
                            <w:pPr>
                              <w:ind w:firstLine="720"/>
                            </w:pPr>
                            <w:r>
                              <w:t>(</w:t>
                            </w:r>
                            <w:r w:rsidR="00B13F26">
                              <w:t>pedruiagu1@alum.us.es</w:t>
                            </w:r>
                            <w:r>
                              <w:t>)</w:t>
                            </w:r>
                          </w:p>
                          <w:p w14:paraId="259906DD" w14:textId="77777777" w:rsidR="00676D44" w:rsidRDefault="00676D44" w:rsidP="00676D44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Ismael Ruiz Jurado</w:t>
                            </w:r>
                          </w:p>
                          <w:p w14:paraId="7AA90C58" w14:textId="77777777" w:rsidR="00676D44" w:rsidRDefault="00676D44" w:rsidP="0046555F">
                            <w:pPr>
                              <w:ind w:firstLine="720"/>
                            </w:pPr>
                            <w:r>
                              <w:t>(</w:t>
                            </w:r>
                            <w:r w:rsidR="00B13F26">
                              <w:t>ismruijur@alum.us.es</w:t>
                            </w:r>
                            <w:r>
                              <w:t>)</w:t>
                            </w:r>
                          </w:p>
                          <w:p w14:paraId="424B97C9" w14:textId="11940881" w:rsidR="00676D44" w:rsidRPr="0046555F" w:rsidRDefault="00676D44" w:rsidP="0046555F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2971C2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left:0;text-align:left;margin-left:-16.15pt;margin-top:2.3pt;width:311.05pt;height:429.4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" stroked="f">
                <v:textbox>
                  <w:txbxContent>
                    <w:p w14:paraId="3E752F6E" w14:textId="77777777" w:rsidR="0046555F" w:rsidRDefault="0046555F"/>
                    <w:p w14:paraId="6DF85436" w14:textId="77777777" w:rsidR="0046555F" w:rsidRDefault="0046555F"/>
                    <w:p w14:paraId="6B8E6C6F" w14:textId="77777777" w:rsidR="0046555F" w:rsidRDefault="0046555F"/>
                    <w:p w14:paraId="0360C22E" w14:textId="77777777" w:rsidR="0046555F" w:rsidRDefault="0046555F"/>
                    <w:p w14:paraId="305311D3" w14:textId="77777777" w:rsidR="0046555F" w:rsidRDefault="0046555F"/>
                    <w:p w14:paraId="03F73153" w14:textId="77777777" w:rsidR="0046555F" w:rsidRDefault="0046555F"/>
                    <w:p w14:paraId="5B421092" w14:textId="77777777" w:rsidR="0046555F" w:rsidRDefault="0046555F"/>
                    <w:p w14:paraId="377D3AE9" w14:textId="77777777" w:rsidR="0046555F" w:rsidRDefault="0046555F"/>
                    <w:p w14:paraId="5D54691D" w14:textId="77777777" w:rsidR="0046555F" w:rsidRDefault="0046555F"/>
                    <w:p w14:paraId="01B92A2A" w14:textId="77777777" w:rsidR="0046555F" w:rsidRDefault="0046555F"/>
                    <w:p w14:paraId="1F168C3F" w14:textId="320B9753" w:rsidR="00676D44" w:rsidRDefault="006B0F82">
                      <w:r>
                        <w:t>Members</w:t>
                      </w:r>
                      <w:r w:rsidR="00676D44">
                        <w:t>:</w:t>
                      </w:r>
                    </w:p>
                    <w:p w14:paraId="3F0F1292" w14:textId="77777777" w:rsidR="00676D44" w:rsidRDefault="00676D44" w:rsidP="00676D44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t xml:space="preserve">Jesús Cárdenas </w:t>
                      </w:r>
                      <w:proofErr w:type="spellStart"/>
                      <w:r>
                        <w:t>Conejo</w:t>
                      </w:r>
                      <w:proofErr w:type="spellEnd"/>
                    </w:p>
                    <w:p w14:paraId="40484208" w14:textId="77777777" w:rsidR="00676D44" w:rsidRDefault="00676D44" w:rsidP="0046555F">
                      <w:pPr>
                        <w:ind w:firstLine="720"/>
                      </w:pPr>
                      <w:r>
                        <w:t>(</w:t>
                      </w:r>
                      <w:r w:rsidR="00B13F26">
                        <w:t>jescarcon@alum.us.es</w:t>
                      </w:r>
                      <w:r>
                        <w:t>)</w:t>
                      </w:r>
                    </w:p>
                    <w:p w14:paraId="2F1A0253" w14:textId="77777777" w:rsidR="00676D44" w:rsidRDefault="00676D44" w:rsidP="00676D44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t>Antonio</w:t>
                      </w:r>
                      <w:r w:rsidR="00B13F26">
                        <w:t xml:space="preserve"> José López </w:t>
                      </w:r>
                      <w:proofErr w:type="spellStart"/>
                      <w:r w:rsidR="00B13F26">
                        <w:t>Cubiles</w:t>
                      </w:r>
                      <w:proofErr w:type="spellEnd"/>
                    </w:p>
                    <w:p w14:paraId="13D806B1" w14:textId="77777777" w:rsidR="00676D44" w:rsidRDefault="00676D44" w:rsidP="0046555F">
                      <w:pPr>
                        <w:ind w:firstLine="720"/>
                      </w:pPr>
                      <w:r>
                        <w:t>(</w:t>
                      </w:r>
                      <w:r w:rsidR="00B13F26">
                        <w:t>antlopcub@alum.us.es</w:t>
                      </w:r>
                      <w:r>
                        <w:t>)</w:t>
                      </w:r>
                    </w:p>
                    <w:p w14:paraId="6185744A" w14:textId="77777777" w:rsidR="00676D44" w:rsidRDefault="00676D44" w:rsidP="00676D44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t>Pedro Jesús Ruiz Aguilar</w:t>
                      </w:r>
                    </w:p>
                    <w:p w14:paraId="57CB195E" w14:textId="77777777" w:rsidR="00676D44" w:rsidRDefault="00676D44" w:rsidP="0046555F">
                      <w:pPr>
                        <w:ind w:firstLine="720"/>
                      </w:pPr>
                      <w:r>
                        <w:t>(</w:t>
                      </w:r>
                      <w:r w:rsidR="00B13F26">
                        <w:t>pedruiagu1@alum.us.es</w:t>
                      </w:r>
                      <w:r>
                        <w:t>)</w:t>
                      </w:r>
                    </w:p>
                    <w:p w14:paraId="259906DD" w14:textId="77777777" w:rsidR="00676D44" w:rsidRDefault="00676D44" w:rsidP="00676D44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t>Ismael Ruiz Jurado</w:t>
                      </w:r>
                    </w:p>
                    <w:p w14:paraId="7AA90C58" w14:textId="77777777" w:rsidR="00676D44" w:rsidRDefault="00676D44" w:rsidP="0046555F">
                      <w:pPr>
                        <w:ind w:firstLine="720"/>
                      </w:pPr>
                      <w:r>
                        <w:t>(</w:t>
                      </w:r>
                      <w:r w:rsidR="00B13F26">
                        <w:t>ismruijur@alum.us.es</w:t>
                      </w:r>
                      <w:r>
                        <w:t>)</w:t>
                      </w:r>
                    </w:p>
                    <w:p w14:paraId="424B97C9" w14:textId="11940881" w:rsidR="00676D44" w:rsidRPr="0046555F" w:rsidRDefault="00676D44" w:rsidP="0046555F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13F26">
        <w:rPr>
          <w:noProof/>
        </w:rPr>
        <w:drawing>
          <wp:anchor distT="0" distB="0" distL="114300" distR="114300" simplePos="0" relativeHeight="251658243" behindDoc="1" locked="0" layoutInCell="1" allowOverlap="1" wp14:anchorId="7C7ADA86" wp14:editId="37C4830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9040" cy="5669657"/>
            <wp:effectExtent l="0" t="0" r="3810" b="7620"/>
            <wp:wrapNone/>
            <wp:docPr id="11" name="Picture 11" descr="ETS de Ingeniería Informática | Revista Universidad de Sev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TS de Ingeniería Informática | Revista Universidad de Sevill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566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7244D86F" wp14:editId="56300279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  <w:pict>
              <v:rect id="Rectángulo 3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lt="rectángulo blanco para texto en portada" o:spid="_x0000_s1026" fillcolor="white [3212]" stroked="f" strokeweight="2pt" w14:anchorId="08699C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0E5E071C" w14:textId="77777777" w:rsidTr="0CD438DE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7DFD837" w14:textId="64E94F22" w:rsidR="00D077E9" w:rsidRDefault="0046555F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0292" behindDoc="1" locked="0" layoutInCell="1" allowOverlap="1" wp14:anchorId="0ADBC862" wp14:editId="0641AA1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8255</wp:posOffset>
                      </wp:positionV>
                      <wp:extent cx="3528695" cy="1733550"/>
                      <wp:effectExtent l="0" t="0" r="0" b="0"/>
                      <wp:wrapTight wrapText="bothSides">
                        <wp:wrapPolygon edited="0">
                          <wp:start x="350" y="0"/>
                          <wp:lineTo x="350" y="21363"/>
                          <wp:lineTo x="21223" y="21363"/>
                          <wp:lineTo x="21223" y="0"/>
                          <wp:lineTo x="350" y="0"/>
                        </wp:wrapPolygon>
                      </wp:wrapTight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31D76CE" w14:textId="77777777" w:rsidR="00D077E9" w:rsidRDefault="00780526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Charting Report</w:t>
                                  </w:r>
                                </w:p>
                                <w:p w14:paraId="1C637F87" w14:textId="77777777" w:rsidR="00676D44" w:rsidRDefault="00676D44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</w:p>
                                <w:p w14:paraId="30200FFB" w14:textId="77777777" w:rsidR="00676D44" w:rsidRPr="00D86945" w:rsidRDefault="00676D44" w:rsidP="00D077E9">
                                  <w:pPr>
                                    <w:pStyle w:val="Ttulo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ADBC862" id="Text Box 8" o:spid="_x0000_s1027" type="#_x0000_t202" style="position:absolute;margin-left:0;margin-top:.65pt;width:277.85pt;height:136.5pt;z-index:-2516561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" filled="f" stroked="f" strokeweight=".5pt">
                      <v:textbox>
                        <w:txbxContent>
                          <w:p w14:paraId="031D76CE" w14:textId="77777777" w:rsidR="00D077E9" w:rsidRDefault="00780526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Charting Report</w:t>
                            </w:r>
                          </w:p>
                          <w:p w14:paraId="1C637F87" w14:textId="77777777" w:rsidR="00676D44" w:rsidRDefault="00676D44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</w:p>
                          <w:p w14:paraId="30200FFB" w14:textId="77777777" w:rsidR="00676D44" w:rsidRPr="00D86945" w:rsidRDefault="00676D44" w:rsidP="00D077E9">
                            <w:pPr>
                              <w:pStyle w:val="Ttulo"/>
                              <w:spacing w:after="0"/>
                            </w:pP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9268" behindDoc="1" locked="0" layoutInCell="1" allowOverlap="1" wp14:anchorId="04F87AEF" wp14:editId="1989BAA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1631315</wp:posOffset>
                      </wp:positionV>
                      <wp:extent cx="1390650" cy="0"/>
                      <wp:effectExtent l="0" t="19050" r="19050" b="19050"/>
                      <wp:wrapTight wrapText="bothSides">
                        <wp:wrapPolygon edited="0">
                          <wp:start x="0" y="-1"/>
                          <wp:lineTo x="0" y="-1"/>
                          <wp:lineTo x="21600" y="-1"/>
                          <wp:lineTo x="21600" y="-1"/>
                          <wp:lineTo x="0" y="-1"/>
                        </wp:wrapPolygon>
                      </wp:wrapTight>
                      <wp:docPr id="5" name="Straight Connector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65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5238B77" id="Straight Connector 5" o:spid="_x0000_s1026" alt="divisor de texto" style="position:absolute;z-index:-2516572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8.45pt" to="109.5pt,1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" strokecolor="#082a75 [3215]" strokeweight="3pt">
                      <w10:wrap type="tight"/>
                    </v:line>
                  </w:pict>
                </mc:Fallback>
              </mc:AlternateContent>
            </w:r>
          </w:p>
          <w:p w14:paraId="11769C7C" w14:textId="6F7DB011" w:rsidR="00D077E9" w:rsidRDefault="00D077E9" w:rsidP="00AB02A7">
            <w:pPr>
              <w:rPr>
                <w:noProof/>
              </w:rPr>
            </w:pPr>
          </w:p>
        </w:tc>
      </w:tr>
      <w:tr w:rsidR="00D077E9" w14:paraId="5D510CF8" w14:textId="77777777" w:rsidTr="0CD438D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8436A47" w14:textId="24D6B675" w:rsidR="00D077E9" w:rsidRDefault="00D077E9" w:rsidP="00AB02A7">
            <w:pPr>
              <w:rPr>
                <w:noProof/>
              </w:rPr>
            </w:pPr>
          </w:p>
        </w:tc>
      </w:tr>
      <w:tr w:rsidR="00D077E9" w:rsidRPr="006B0F82" w14:paraId="4D6763C9" w14:textId="77777777" w:rsidTr="0CD438DE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96B6482" w14:textId="77777777" w:rsidR="00D077E9" w:rsidRDefault="00780526" w:rsidP="00AB02A7">
            <w:pPr>
              <w:rPr>
                <w:noProof/>
              </w:rPr>
            </w:pPr>
            <w:r>
              <w:rPr>
                <w:noProof/>
              </w:rPr>
              <w:t>17</w:t>
            </w:r>
            <w:r w:rsidR="006B0F82">
              <w:rPr>
                <w:noProof/>
              </w:rPr>
              <w:t>-</w:t>
            </w:r>
            <w:r>
              <w:rPr>
                <w:noProof/>
              </w:rPr>
              <w:t>02</w:t>
            </w:r>
            <w:r w:rsidR="006B0F82">
              <w:rPr>
                <w:noProof/>
              </w:rPr>
              <w:t>-2023</w:t>
            </w:r>
          </w:p>
          <w:p w14:paraId="77FB7D9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7E13AF78" wp14:editId="543F9012">
                      <wp:extent cx="1493949" cy="0"/>
                      <wp:effectExtent l="0" t="19050" r="30480" b="19050"/>
                      <wp:docPr id="6" name="Straight Connector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        <w:pict>
                    <v:line id="Conector recto 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divisor de texto" o:spid="_x0000_s1026" strokecolor="#082a75 [3215]" strokeweight="3pt" from="0,0" to="117.65pt,0" w14:anchorId="5FF09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>
                      <w10:anchorlock/>
                    </v:line>
                  </w:pict>
                </mc:Fallback>
              </mc:AlternateContent>
            </w:r>
          </w:p>
          <w:p w14:paraId="060E8DDC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764EFC9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64FDB11" w14:textId="77777777" w:rsidR="00D077E9" w:rsidRPr="006B0F82" w:rsidRDefault="00000000" w:rsidP="00AB02A7">
            <w:sdt>
              <w:sdtPr>
                <w:rPr>
                  <w:noProof/>
                </w:rPr>
                <w:id w:val="-1740469667"/>
                <w:placeholder>
                  <w:docPart w:val="2EDC8ACA848E4CE0A8197C07B3722D0F"/>
                </w:placeholder>
                <w15:appearance w15:val="hidden"/>
              </w:sdtPr>
              <w:sdtContent>
                <w:r w:rsidR="006B0F82">
                  <w:t>Group</w:t>
                </w:r>
                <w:r w:rsidR="00676D44">
                  <w:t>: C1.02.10</w:t>
                </w:r>
              </w:sdtContent>
            </w:sdt>
          </w:p>
          <w:p w14:paraId="70940E7D" w14:textId="77777777" w:rsidR="00D077E9" w:rsidRPr="009C4355" w:rsidRDefault="006B0F82" w:rsidP="00AB02A7">
            <w:pPr>
              <w:rPr>
                <w:u w:val="single"/>
              </w:rPr>
            </w:pPr>
            <w:r>
              <w:t>Repository</w:t>
            </w:r>
            <w:r w:rsidR="00676D44">
              <w:t xml:space="preserve">:  </w:t>
            </w:r>
            <w:r w:rsidR="00676D44" w:rsidRPr="0046555F">
              <w:t>https://github.com/jescarcon/Acme-L3-D01</w:t>
            </w:r>
            <w:r w:rsidR="009C4355" w:rsidRPr="0046555F">
              <w:t>-23.1</w:t>
            </w:r>
          </w:p>
          <w:p w14:paraId="7AFCC03A" w14:textId="77777777" w:rsidR="00D077E9" w:rsidRPr="006B0F82" w:rsidRDefault="00D077E9" w:rsidP="00AB02A7">
            <w:pPr>
              <w:rPr>
                <w:sz w:val="10"/>
                <w:szCs w:val="10"/>
              </w:rPr>
            </w:pPr>
          </w:p>
        </w:tc>
      </w:tr>
    </w:tbl>
    <w:p w14:paraId="126BF375" w14:textId="1D268124" w:rsidR="006B0F82" w:rsidRPr="006B0F82" w:rsidRDefault="006B0F82" w:rsidP="00AB02A7">
      <w:pPr>
        <w:spacing w:after="200"/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2586D796" wp14:editId="41094F30">
            <wp:simplePos x="0" y="0"/>
            <wp:positionH relativeFrom="column">
              <wp:posOffset>3939540</wp:posOffset>
            </wp:positionH>
            <wp:positionV relativeFrom="paragraph">
              <wp:posOffset>7633335</wp:posOffset>
            </wp:positionV>
            <wp:extent cx="2752725" cy="366510"/>
            <wp:effectExtent l="190500" t="190500" r="161925" b="147955"/>
            <wp:wrapNone/>
            <wp:docPr id="13" name="Picture 13" descr="Logo ETS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go ETSII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66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D2FB909" wp14:editId="4ADA4484">
                <wp:simplePos x="0" y="0"/>
                <wp:positionH relativeFrom="column">
                  <wp:posOffset>-746760</wp:posOffset>
                </wp:positionH>
                <wp:positionV relativeFrom="page">
                  <wp:posOffset>5648325</wp:posOffset>
                </wp:positionV>
                <wp:extent cx="7760970" cy="5038725"/>
                <wp:effectExtent l="0" t="0" r="0" b="9525"/>
                <wp:wrapNone/>
                <wp:docPr id="2" name="Rectangle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503872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  <w:pict>
              <v:rect id="Rectángulo 2" style="position:absolute;margin-left:-58.8pt;margin-top:444.75pt;width:611.1pt;height:396.7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lt="rectángulo de color" o:spid="_x0000_s1026" fillcolor="#34aba2 [3206]" stroked="f" strokeweight="2pt" w14:anchorId="63EC673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">
                <w10:wrap anchory="page"/>
              </v:rect>
            </w:pict>
          </mc:Fallback>
        </mc:AlternateContent>
      </w:r>
    </w:p>
    <w:p w14:paraId="52679663" w14:textId="4D1EA8E1" w:rsidR="006B0F82" w:rsidRPr="006B0F82" w:rsidRDefault="006B0F82">
      <w:pPr>
        <w:spacing w:after="200"/>
      </w:pPr>
      <w:r>
        <w:br w:type="page"/>
      </w:r>
    </w:p>
    <w:bookmarkStart w:id="0" w:name="_Toc1146452025" w:displacedByCustomXml="next"/>
    <w:bookmarkStart w:id="1" w:name="_Toc127385119" w:displacedByCustomXml="next"/>
    <w:sdt>
      <w:sdtPr>
        <w:rPr>
          <w:rFonts w:asciiTheme="minorHAnsi" w:eastAsiaTheme="minorEastAsia" w:hAnsiTheme="minorHAnsi" w:cstheme="minorBidi"/>
          <w:b/>
          <w:bCs/>
          <w:color w:val="082A75" w:themeColor="text2"/>
          <w:sz w:val="28"/>
          <w:szCs w:val="22"/>
          <w:lang w:eastAsia="en-US"/>
        </w:rPr>
        <w:id w:val="1878580863"/>
        <w:docPartObj>
          <w:docPartGallery w:val="Table of Contents"/>
          <w:docPartUnique/>
        </w:docPartObj>
      </w:sdtPr>
      <w:sdtContent>
        <w:p w14:paraId="6B01275C" w14:textId="77777777" w:rsidR="00653004" w:rsidRDefault="00653004">
          <w:pPr>
            <w:pStyle w:val="TtuloTDC"/>
            <w:rPr>
              <w:rStyle w:val="Ttulo1Car"/>
            </w:rPr>
          </w:pPr>
          <w:r w:rsidRPr="00653004">
            <w:rPr>
              <w:rStyle w:val="Ttulo1Car"/>
            </w:rPr>
            <w:t>Table of Contents</w:t>
          </w:r>
          <w:bookmarkEnd w:id="1"/>
          <w:bookmarkEnd w:id="0"/>
        </w:p>
        <w:p w14:paraId="264FD4A2" w14:textId="77777777" w:rsidR="00370A5C" w:rsidRPr="00370A5C" w:rsidRDefault="00370A5C" w:rsidP="00370A5C">
          <w:pPr>
            <w:rPr>
              <w:lang w:eastAsia="ja-JP"/>
            </w:rPr>
          </w:pPr>
        </w:p>
        <w:p w14:paraId="5F9D0704" w14:textId="77777777" w:rsidR="009501A4" w:rsidRDefault="00653004">
          <w:pPr>
            <w:pStyle w:val="TDC1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val="es-ES" w:eastAsia="es-ES"/>
            </w:rPr>
          </w:pPr>
          <w:r w:rsidRPr="00370A5C">
            <w:rPr>
              <w:bCs w:val="0"/>
              <w:color w:val="auto"/>
            </w:rPr>
            <w:fldChar w:fldCharType="begin"/>
          </w:r>
          <w:r w:rsidRPr="00370A5C">
            <w:rPr>
              <w:color w:val="auto"/>
            </w:rPr>
            <w:instrText xml:space="preserve"> TOC \o "1-3" \h \z \u </w:instrText>
          </w:r>
          <w:r w:rsidRPr="00370A5C">
            <w:rPr>
              <w:bCs w:val="0"/>
              <w:color w:val="auto"/>
            </w:rPr>
            <w:fldChar w:fldCharType="separate"/>
          </w:r>
          <w:hyperlink w:anchor="_Toc127385119" w:history="1">
            <w:r w:rsidR="009501A4" w:rsidRPr="00AB45D4">
              <w:rPr>
                <w:rStyle w:val="Hipervnculo"/>
                <w:noProof/>
              </w:rPr>
              <w:t>Table of Contents</w:t>
            </w:r>
            <w:r w:rsidR="009501A4">
              <w:rPr>
                <w:noProof/>
                <w:webHidden/>
              </w:rPr>
              <w:tab/>
            </w:r>
            <w:r w:rsidR="009501A4">
              <w:rPr>
                <w:noProof/>
                <w:webHidden/>
              </w:rPr>
              <w:fldChar w:fldCharType="begin"/>
            </w:r>
            <w:r w:rsidR="009501A4">
              <w:rPr>
                <w:noProof/>
                <w:webHidden/>
              </w:rPr>
              <w:instrText xml:space="preserve"> PAGEREF _Toc127385119 \h </w:instrText>
            </w:r>
            <w:r w:rsidR="009501A4">
              <w:rPr>
                <w:noProof/>
                <w:webHidden/>
              </w:rPr>
            </w:r>
            <w:r w:rsidR="009501A4">
              <w:rPr>
                <w:noProof/>
                <w:webHidden/>
              </w:rPr>
              <w:fldChar w:fldCharType="separate"/>
            </w:r>
            <w:r w:rsidR="009501A4">
              <w:rPr>
                <w:noProof/>
                <w:webHidden/>
              </w:rPr>
              <w:t>2</w:t>
            </w:r>
            <w:r w:rsidR="009501A4">
              <w:rPr>
                <w:noProof/>
                <w:webHidden/>
              </w:rPr>
              <w:fldChar w:fldCharType="end"/>
            </w:r>
          </w:hyperlink>
        </w:p>
        <w:p w14:paraId="26231F30" w14:textId="77777777" w:rsidR="009501A4" w:rsidRDefault="00000000">
          <w:pPr>
            <w:pStyle w:val="TDC1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val="es-ES" w:eastAsia="es-ES"/>
            </w:rPr>
          </w:pPr>
          <w:hyperlink w:anchor="_Toc127385120" w:history="1">
            <w:r w:rsidR="009501A4" w:rsidRPr="00AB45D4">
              <w:rPr>
                <w:rStyle w:val="Hipervnculo"/>
                <w:noProof/>
              </w:rPr>
              <w:t>Executive Summary</w:t>
            </w:r>
            <w:r w:rsidR="009501A4">
              <w:rPr>
                <w:noProof/>
                <w:webHidden/>
              </w:rPr>
              <w:tab/>
            </w:r>
            <w:r w:rsidR="009501A4">
              <w:rPr>
                <w:noProof/>
                <w:webHidden/>
              </w:rPr>
              <w:fldChar w:fldCharType="begin"/>
            </w:r>
            <w:r w:rsidR="009501A4">
              <w:rPr>
                <w:noProof/>
                <w:webHidden/>
              </w:rPr>
              <w:instrText xml:space="preserve"> PAGEREF _Toc127385120 \h </w:instrText>
            </w:r>
            <w:r w:rsidR="009501A4">
              <w:rPr>
                <w:noProof/>
                <w:webHidden/>
              </w:rPr>
            </w:r>
            <w:r w:rsidR="009501A4">
              <w:rPr>
                <w:noProof/>
                <w:webHidden/>
              </w:rPr>
              <w:fldChar w:fldCharType="separate"/>
            </w:r>
            <w:r w:rsidR="009501A4">
              <w:rPr>
                <w:noProof/>
                <w:webHidden/>
              </w:rPr>
              <w:t>3</w:t>
            </w:r>
            <w:r w:rsidR="009501A4">
              <w:rPr>
                <w:noProof/>
                <w:webHidden/>
              </w:rPr>
              <w:fldChar w:fldCharType="end"/>
            </w:r>
          </w:hyperlink>
        </w:p>
        <w:p w14:paraId="2C703C25" w14:textId="77777777" w:rsidR="009501A4" w:rsidRDefault="00000000">
          <w:pPr>
            <w:pStyle w:val="TDC1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val="es-ES" w:eastAsia="es-ES"/>
            </w:rPr>
          </w:pPr>
          <w:hyperlink w:anchor="_Toc127385121" w:history="1">
            <w:r w:rsidR="009501A4" w:rsidRPr="00AB45D4">
              <w:rPr>
                <w:rStyle w:val="Hipervnculo"/>
                <w:noProof/>
              </w:rPr>
              <w:t>Version History</w:t>
            </w:r>
            <w:r w:rsidR="009501A4">
              <w:rPr>
                <w:noProof/>
                <w:webHidden/>
              </w:rPr>
              <w:tab/>
            </w:r>
            <w:r w:rsidR="009501A4">
              <w:rPr>
                <w:noProof/>
                <w:webHidden/>
              </w:rPr>
              <w:fldChar w:fldCharType="begin"/>
            </w:r>
            <w:r w:rsidR="009501A4">
              <w:rPr>
                <w:noProof/>
                <w:webHidden/>
              </w:rPr>
              <w:instrText xml:space="preserve"> PAGEREF _Toc127385121 \h </w:instrText>
            </w:r>
            <w:r w:rsidR="009501A4">
              <w:rPr>
                <w:noProof/>
                <w:webHidden/>
              </w:rPr>
            </w:r>
            <w:r w:rsidR="009501A4">
              <w:rPr>
                <w:noProof/>
                <w:webHidden/>
              </w:rPr>
              <w:fldChar w:fldCharType="separate"/>
            </w:r>
            <w:r w:rsidR="009501A4">
              <w:rPr>
                <w:noProof/>
                <w:webHidden/>
              </w:rPr>
              <w:t>3</w:t>
            </w:r>
            <w:r w:rsidR="009501A4">
              <w:rPr>
                <w:noProof/>
                <w:webHidden/>
              </w:rPr>
              <w:fldChar w:fldCharType="end"/>
            </w:r>
          </w:hyperlink>
        </w:p>
        <w:p w14:paraId="68C02AC2" w14:textId="77777777" w:rsidR="009501A4" w:rsidRDefault="00000000">
          <w:pPr>
            <w:pStyle w:val="TDC1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val="es-ES" w:eastAsia="es-ES"/>
            </w:rPr>
          </w:pPr>
          <w:hyperlink w:anchor="_Toc127385122" w:history="1">
            <w:r w:rsidR="009501A4" w:rsidRPr="00AB45D4">
              <w:rPr>
                <w:rStyle w:val="Hipervnculo"/>
                <w:noProof/>
              </w:rPr>
              <w:t>Introduction</w:t>
            </w:r>
            <w:r w:rsidR="009501A4">
              <w:rPr>
                <w:noProof/>
                <w:webHidden/>
              </w:rPr>
              <w:tab/>
            </w:r>
            <w:r w:rsidR="009501A4">
              <w:rPr>
                <w:noProof/>
                <w:webHidden/>
              </w:rPr>
              <w:fldChar w:fldCharType="begin"/>
            </w:r>
            <w:r w:rsidR="009501A4">
              <w:rPr>
                <w:noProof/>
                <w:webHidden/>
              </w:rPr>
              <w:instrText xml:space="preserve"> PAGEREF _Toc127385122 \h </w:instrText>
            </w:r>
            <w:r w:rsidR="009501A4">
              <w:rPr>
                <w:noProof/>
                <w:webHidden/>
              </w:rPr>
            </w:r>
            <w:r w:rsidR="009501A4">
              <w:rPr>
                <w:noProof/>
                <w:webHidden/>
              </w:rPr>
              <w:fldChar w:fldCharType="separate"/>
            </w:r>
            <w:r w:rsidR="009501A4">
              <w:rPr>
                <w:noProof/>
                <w:webHidden/>
              </w:rPr>
              <w:t>3</w:t>
            </w:r>
            <w:r w:rsidR="009501A4">
              <w:rPr>
                <w:noProof/>
                <w:webHidden/>
              </w:rPr>
              <w:fldChar w:fldCharType="end"/>
            </w:r>
          </w:hyperlink>
        </w:p>
        <w:p w14:paraId="2F355415" w14:textId="77777777" w:rsidR="009501A4" w:rsidRDefault="00000000">
          <w:pPr>
            <w:pStyle w:val="TDC1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val="es-ES" w:eastAsia="es-ES"/>
            </w:rPr>
          </w:pPr>
          <w:hyperlink w:anchor="_Toc127385123" w:history="1">
            <w:r w:rsidR="009501A4" w:rsidRPr="00AB45D4">
              <w:rPr>
                <w:rStyle w:val="Hipervnculo"/>
                <w:noProof/>
              </w:rPr>
              <w:t>Contents</w:t>
            </w:r>
            <w:r w:rsidR="009501A4">
              <w:rPr>
                <w:noProof/>
                <w:webHidden/>
              </w:rPr>
              <w:tab/>
            </w:r>
            <w:r w:rsidR="009501A4">
              <w:rPr>
                <w:noProof/>
                <w:webHidden/>
              </w:rPr>
              <w:fldChar w:fldCharType="begin"/>
            </w:r>
            <w:r w:rsidR="009501A4">
              <w:rPr>
                <w:noProof/>
                <w:webHidden/>
              </w:rPr>
              <w:instrText xml:space="preserve"> PAGEREF _Toc127385123 \h </w:instrText>
            </w:r>
            <w:r w:rsidR="009501A4">
              <w:rPr>
                <w:noProof/>
                <w:webHidden/>
              </w:rPr>
            </w:r>
            <w:r w:rsidR="009501A4">
              <w:rPr>
                <w:noProof/>
                <w:webHidden/>
              </w:rPr>
              <w:fldChar w:fldCharType="separate"/>
            </w:r>
            <w:r w:rsidR="009501A4">
              <w:rPr>
                <w:noProof/>
                <w:webHidden/>
              </w:rPr>
              <w:t>4</w:t>
            </w:r>
            <w:r w:rsidR="009501A4">
              <w:rPr>
                <w:noProof/>
                <w:webHidden/>
              </w:rPr>
              <w:fldChar w:fldCharType="end"/>
            </w:r>
          </w:hyperlink>
        </w:p>
        <w:p w14:paraId="2BE769EB" w14:textId="77777777" w:rsidR="009501A4" w:rsidRDefault="00000000">
          <w:pPr>
            <w:pStyle w:val="TDC1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val="es-ES" w:eastAsia="es-ES"/>
            </w:rPr>
          </w:pPr>
          <w:hyperlink w:anchor="_Toc127385124" w:history="1">
            <w:r w:rsidR="009501A4" w:rsidRPr="00AB45D4">
              <w:rPr>
                <w:rStyle w:val="Hipervnculo"/>
                <w:noProof/>
              </w:rPr>
              <w:t>Conclusions</w:t>
            </w:r>
            <w:r w:rsidR="009501A4">
              <w:rPr>
                <w:noProof/>
                <w:webHidden/>
              </w:rPr>
              <w:tab/>
            </w:r>
            <w:r w:rsidR="009501A4">
              <w:rPr>
                <w:noProof/>
                <w:webHidden/>
              </w:rPr>
              <w:fldChar w:fldCharType="begin"/>
            </w:r>
            <w:r w:rsidR="009501A4">
              <w:rPr>
                <w:noProof/>
                <w:webHidden/>
              </w:rPr>
              <w:instrText xml:space="preserve"> PAGEREF _Toc127385124 \h </w:instrText>
            </w:r>
            <w:r w:rsidR="009501A4">
              <w:rPr>
                <w:noProof/>
                <w:webHidden/>
              </w:rPr>
            </w:r>
            <w:r w:rsidR="009501A4">
              <w:rPr>
                <w:noProof/>
                <w:webHidden/>
              </w:rPr>
              <w:fldChar w:fldCharType="separate"/>
            </w:r>
            <w:r w:rsidR="009501A4">
              <w:rPr>
                <w:noProof/>
                <w:webHidden/>
              </w:rPr>
              <w:t>5</w:t>
            </w:r>
            <w:r w:rsidR="009501A4">
              <w:rPr>
                <w:noProof/>
                <w:webHidden/>
              </w:rPr>
              <w:fldChar w:fldCharType="end"/>
            </w:r>
          </w:hyperlink>
        </w:p>
        <w:p w14:paraId="67D7305D" w14:textId="77777777" w:rsidR="009501A4" w:rsidRDefault="00000000">
          <w:pPr>
            <w:pStyle w:val="TDC1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val="es-ES" w:eastAsia="es-ES"/>
            </w:rPr>
          </w:pPr>
          <w:hyperlink w:anchor="_Toc127385125" w:history="1">
            <w:r w:rsidR="009501A4" w:rsidRPr="00AB45D4">
              <w:rPr>
                <w:rStyle w:val="Hipervnculo"/>
                <w:noProof/>
              </w:rPr>
              <w:t>Bibliography</w:t>
            </w:r>
            <w:r w:rsidR="009501A4">
              <w:rPr>
                <w:noProof/>
                <w:webHidden/>
              </w:rPr>
              <w:tab/>
            </w:r>
            <w:r w:rsidR="009501A4">
              <w:rPr>
                <w:noProof/>
                <w:webHidden/>
              </w:rPr>
              <w:fldChar w:fldCharType="begin"/>
            </w:r>
            <w:r w:rsidR="009501A4">
              <w:rPr>
                <w:noProof/>
                <w:webHidden/>
              </w:rPr>
              <w:instrText xml:space="preserve"> PAGEREF _Toc127385125 \h </w:instrText>
            </w:r>
            <w:r w:rsidR="009501A4">
              <w:rPr>
                <w:noProof/>
                <w:webHidden/>
              </w:rPr>
            </w:r>
            <w:r w:rsidR="009501A4">
              <w:rPr>
                <w:noProof/>
                <w:webHidden/>
              </w:rPr>
              <w:fldChar w:fldCharType="separate"/>
            </w:r>
            <w:r w:rsidR="009501A4">
              <w:rPr>
                <w:noProof/>
                <w:webHidden/>
              </w:rPr>
              <w:t>6</w:t>
            </w:r>
            <w:r w:rsidR="009501A4">
              <w:rPr>
                <w:noProof/>
                <w:webHidden/>
              </w:rPr>
              <w:fldChar w:fldCharType="end"/>
            </w:r>
          </w:hyperlink>
        </w:p>
        <w:p w14:paraId="45675160" w14:textId="77777777" w:rsidR="00653004" w:rsidRPr="00370A5C" w:rsidRDefault="00653004">
          <w:pPr>
            <w:pStyle w:val="TDC1"/>
            <w:tabs>
              <w:tab w:val="right" w:leader="dot" w:pos="10024"/>
            </w:tabs>
            <w:rPr>
              <w:bCs w:val="0"/>
              <w:color w:val="auto"/>
            </w:rPr>
          </w:pPr>
          <w:r w:rsidRPr="00370A5C">
            <w:rPr>
              <w:bCs w:val="0"/>
              <w:color w:val="auto"/>
            </w:rPr>
            <w:fldChar w:fldCharType="end"/>
          </w:r>
        </w:p>
      </w:sdtContent>
    </w:sdt>
    <w:p w14:paraId="27A9B7CD" w14:textId="77777777" w:rsidR="00125352" w:rsidRDefault="00653004" w:rsidP="008866A1">
      <w:pPr>
        <w:pStyle w:val="TDC1"/>
        <w:tabs>
          <w:tab w:val="right" w:leader="dot" w:pos="10024"/>
        </w:tabs>
        <w:rPr>
          <w:b w:val="0"/>
          <w:bCs w:val="0"/>
          <w:noProof/>
          <w:color w:val="auto"/>
          <w:sz w:val="22"/>
          <w:szCs w:val="22"/>
          <w:lang w:val="es-ES" w:eastAsia="es-ES"/>
        </w:rPr>
      </w:pPr>
      <w:r w:rsidRPr="00370A5C">
        <w:rPr>
          <w:bCs w:val="0"/>
          <w:color w:val="auto"/>
        </w:rPr>
        <w:fldChar w:fldCharType="begin"/>
      </w:r>
      <w:r w:rsidRPr="00370A5C">
        <w:rPr>
          <w:color w:val="auto"/>
        </w:rPr>
        <w:instrText xml:space="preserve"> TOC \o "1-3" \h \z \u </w:instrText>
      </w:r>
      <w:r w:rsidRPr="00370A5C">
        <w:rPr>
          <w:bCs w:val="0"/>
          <w:color w:val="auto"/>
        </w:rPr>
        <w:fldChar w:fldCharType="separate"/>
      </w:r>
    </w:p>
    <w:p w14:paraId="34FD0AD7" w14:textId="77777777" w:rsidR="00653004" w:rsidRDefault="00653004">
      <w:r w:rsidRPr="00370A5C">
        <w:rPr>
          <w:bCs w:val="0"/>
          <w:color w:val="auto"/>
        </w:rPr>
        <w:fldChar w:fldCharType="end"/>
      </w:r>
    </w:p>
    <w:p w14:paraId="6A95AC00" w14:textId="77777777" w:rsidR="00653004" w:rsidRPr="00653004" w:rsidRDefault="00653004" w:rsidP="00653004">
      <w:pPr>
        <w:pStyle w:val="Ttulo"/>
      </w:pPr>
    </w:p>
    <w:p w14:paraId="0AF46A4C" w14:textId="77777777" w:rsidR="00653004" w:rsidRPr="00653004" w:rsidRDefault="00653004">
      <w:pPr>
        <w:spacing w:after="200"/>
        <w:rPr>
          <w:rFonts w:asciiTheme="majorHAnsi" w:eastAsiaTheme="majorEastAsia" w:hAnsiTheme="majorHAnsi" w:cstheme="majorBidi"/>
          <w:sz w:val="56"/>
          <w:szCs w:val="56"/>
        </w:rPr>
      </w:pPr>
      <w:r w:rsidRPr="3ABC13C1">
        <w:rPr>
          <w:sz w:val="56"/>
          <w:szCs w:val="56"/>
        </w:rPr>
        <w:br w:type="page"/>
      </w:r>
    </w:p>
    <w:p w14:paraId="5D9EA778" w14:textId="77777777" w:rsidR="00370A5C" w:rsidRDefault="006B0F82" w:rsidP="00653004">
      <w:pPr>
        <w:pStyle w:val="Ttulo1"/>
      </w:pPr>
      <w:bookmarkStart w:id="2" w:name="_Toc127377896"/>
      <w:bookmarkStart w:id="3" w:name="_Toc127385120"/>
      <w:bookmarkStart w:id="4" w:name="_Toc547770954"/>
      <w:r>
        <w:lastRenderedPageBreak/>
        <w:t>Executive Summary</w:t>
      </w:r>
      <w:bookmarkEnd w:id="2"/>
      <w:bookmarkEnd w:id="3"/>
      <w:bookmarkEnd w:id="4"/>
    </w:p>
    <w:p w14:paraId="2A8B99D6" w14:textId="77777777" w:rsidR="00780526" w:rsidRPr="00780526" w:rsidRDefault="00780526">
      <w:pPr>
        <w:spacing w:after="200"/>
        <w:rPr>
          <w:color w:val="0F0D29" w:themeColor="text1"/>
        </w:rPr>
      </w:pPr>
    </w:p>
    <w:p w14:paraId="48996828" w14:textId="77777777" w:rsidR="00025DF8" w:rsidRDefault="64307C3F" w:rsidP="5FCC6F3A">
      <w:pPr>
        <w:spacing w:after="200"/>
        <w:rPr>
          <w:rFonts w:asciiTheme="majorHAnsi" w:hAnsiTheme="majorHAnsi" w:cstheme="majorBidi"/>
          <w:b w:val="0"/>
          <w:bCs w:val="0"/>
          <w:color w:val="0F0D29" w:themeColor="text1"/>
          <w:u w:val="single"/>
        </w:rPr>
      </w:pPr>
      <w:r w:rsidRPr="5FCC6F3A">
        <w:rPr>
          <w:rFonts w:asciiTheme="majorHAnsi" w:hAnsiTheme="majorHAnsi" w:cstheme="majorBidi"/>
          <w:b w:val="0"/>
          <w:bCs w:val="0"/>
          <w:color w:val="0F0D29" w:themeColor="text1"/>
        </w:rPr>
        <w:t xml:space="preserve">In this report you will find relative information </w:t>
      </w:r>
      <w:r w:rsidR="583C8E63" w:rsidRPr="5FCC6F3A">
        <w:rPr>
          <w:rFonts w:asciiTheme="majorHAnsi" w:hAnsiTheme="majorHAnsi" w:cstheme="majorBidi"/>
          <w:b w:val="0"/>
          <w:bCs w:val="0"/>
          <w:color w:val="0F0D29" w:themeColor="text1"/>
        </w:rPr>
        <w:t>about</w:t>
      </w:r>
      <w:r w:rsidRPr="5FCC6F3A">
        <w:rPr>
          <w:rFonts w:asciiTheme="majorHAnsi" w:hAnsiTheme="majorHAnsi" w:cstheme="majorBidi"/>
          <w:b w:val="0"/>
          <w:bCs w:val="0"/>
          <w:color w:val="0F0D29" w:themeColor="text1"/>
        </w:rPr>
        <w:t xml:space="preserve"> our first </w:t>
      </w:r>
      <w:r w:rsidR="18D7FD63" w:rsidRPr="5FCC6F3A">
        <w:rPr>
          <w:rFonts w:asciiTheme="majorHAnsi" w:hAnsiTheme="majorHAnsi" w:cstheme="majorBidi"/>
          <w:b w:val="0"/>
          <w:bCs w:val="0"/>
          <w:color w:val="0F0D29" w:themeColor="text1"/>
        </w:rPr>
        <w:t>deliverable</w:t>
      </w:r>
      <w:r w:rsidRPr="5FCC6F3A">
        <w:rPr>
          <w:rFonts w:asciiTheme="majorHAnsi" w:hAnsiTheme="majorHAnsi" w:cstheme="majorBidi"/>
          <w:b w:val="0"/>
          <w:bCs w:val="0"/>
          <w:color w:val="0F0D29" w:themeColor="text1"/>
        </w:rPr>
        <w:t xml:space="preserve"> in a Charting Report structure. This document explains how the group starts, how the members met</w:t>
      </w:r>
      <w:r w:rsidR="27539041" w:rsidRPr="5FCC6F3A">
        <w:rPr>
          <w:rFonts w:asciiTheme="majorHAnsi" w:hAnsiTheme="majorHAnsi" w:cstheme="majorBidi"/>
          <w:b w:val="0"/>
          <w:bCs w:val="0"/>
          <w:color w:val="0F0D29" w:themeColor="text1"/>
        </w:rPr>
        <w:t>,</w:t>
      </w:r>
      <w:r w:rsidRPr="5FCC6F3A">
        <w:rPr>
          <w:rFonts w:asciiTheme="majorHAnsi" w:hAnsiTheme="majorHAnsi" w:cstheme="majorBidi"/>
          <w:b w:val="0"/>
          <w:bCs w:val="0"/>
          <w:color w:val="0F0D29" w:themeColor="text1"/>
        </w:rPr>
        <w:t xml:space="preserve"> how we plan to work together for the following </w:t>
      </w:r>
      <w:r w:rsidR="24F77404" w:rsidRPr="5FCC6F3A">
        <w:rPr>
          <w:rFonts w:asciiTheme="majorHAnsi" w:hAnsiTheme="majorHAnsi" w:cstheme="majorBidi"/>
          <w:b w:val="0"/>
          <w:bCs w:val="0"/>
          <w:color w:val="0F0D29" w:themeColor="text1"/>
        </w:rPr>
        <w:t>deliverables</w:t>
      </w:r>
      <w:r w:rsidRPr="5FCC6F3A">
        <w:rPr>
          <w:rFonts w:asciiTheme="majorHAnsi" w:hAnsiTheme="majorHAnsi" w:cstheme="majorBidi"/>
          <w:b w:val="0"/>
          <w:bCs w:val="0"/>
          <w:color w:val="0F0D29" w:themeColor="text1"/>
        </w:rPr>
        <w:t>, and how was our first try working on team helping each other for the starting base Project configuration.</w:t>
      </w:r>
    </w:p>
    <w:p w14:paraId="403D8FF6" w14:textId="77777777" w:rsidR="00025DF8" w:rsidRDefault="00025DF8">
      <w:pPr>
        <w:spacing w:after="200"/>
        <w:rPr>
          <w:rFonts w:asciiTheme="majorHAnsi" w:hAnsiTheme="majorHAnsi" w:cstheme="majorBidi"/>
          <w:b w:val="0"/>
          <w:color w:val="0F0D29" w:themeColor="text1"/>
          <w:u w:val="single"/>
        </w:rPr>
      </w:pPr>
      <w:r>
        <w:rPr>
          <w:rFonts w:asciiTheme="majorHAnsi" w:hAnsiTheme="majorHAnsi" w:cstheme="majorBidi"/>
          <w:b w:val="0"/>
          <w:color w:val="0F0D29" w:themeColor="text1"/>
          <w:u w:val="single"/>
        </w:rPr>
        <w:br w:type="page"/>
      </w:r>
    </w:p>
    <w:p w14:paraId="14C8AA82" w14:textId="77777777" w:rsidR="00370A5C" w:rsidRDefault="00370A5C" w:rsidP="00653004">
      <w:pPr>
        <w:pStyle w:val="Ttulo1"/>
      </w:pPr>
      <w:bookmarkStart w:id="5" w:name="_Toc127377897"/>
      <w:bookmarkStart w:id="6" w:name="_Toc127385121"/>
      <w:bookmarkStart w:id="7" w:name="_Toc1690602821"/>
      <w:r>
        <w:lastRenderedPageBreak/>
        <w:t>Version History</w:t>
      </w:r>
      <w:bookmarkEnd w:id="5"/>
      <w:bookmarkEnd w:id="6"/>
      <w:bookmarkEnd w:id="7"/>
    </w:p>
    <w:p w14:paraId="71420468" w14:textId="77777777" w:rsidR="00370A5C" w:rsidRDefault="00370A5C" w:rsidP="3ABC13C1">
      <w:pPr>
        <w:pStyle w:val="paragraph"/>
        <w:spacing w:beforeAutospacing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</w:p>
    <w:tbl>
      <w:tblPr>
        <w:tblStyle w:val="Tablaconcuadrcula4-nfasis2"/>
        <w:tblW w:w="9988" w:type="dxa"/>
        <w:tblLook w:val="04A0" w:firstRow="1" w:lastRow="0" w:firstColumn="1" w:lastColumn="0" w:noHBand="0" w:noVBand="1"/>
      </w:tblPr>
      <w:tblGrid>
        <w:gridCol w:w="1729"/>
        <w:gridCol w:w="1772"/>
        <w:gridCol w:w="6487"/>
      </w:tblGrid>
      <w:tr w:rsidR="00370A5C" w14:paraId="2D05E997" w14:textId="77777777" w:rsidTr="5FCC6F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0CAFF90E" w14:textId="77777777" w:rsidR="00370A5C" w:rsidRPr="00370A5C" w:rsidRDefault="00370A5C" w:rsidP="3ABC13C1">
            <w:pPr>
              <w:pStyle w:val="paragraph"/>
              <w:spacing w:beforeAutospacing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Bidi"/>
                <w:b w:val="0"/>
                <w:color w:val="FFFFFF" w:themeColor="background1"/>
              </w:rPr>
            </w:pPr>
            <w:r w:rsidRPr="3ABC13C1">
              <w:rPr>
                <w:rStyle w:val="normaltextrun"/>
                <w:rFonts w:asciiTheme="minorHAnsi" w:eastAsiaTheme="majorEastAsia" w:hAnsiTheme="minorHAnsi" w:cstheme="minorBidi"/>
                <w:b w:val="0"/>
                <w:color w:val="FFFFFF" w:themeColor="background1"/>
              </w:rPr>
              <w:t>Version</w:t>
            </w:r>
          </w:p>
        </w:tc>
        <w:tc>
          <w:tcPr>
            <w:tcW w:w="1772" w:type="dxa"/>
            <w:vAlign w:val="center"/>
            <w:hideMark/>
          </w:tcPr>
          <w:p w14:paraId="55F23785" w14:textId="77777777" w:rsidR="00370A5C" w:rsidRPr="00370A5C" w:rsidRDefault="00370A5C" w:rsidP="3ABC13C1">
            <w:pPr>
              <w:pStyle w:val="paragraph"/>
              <w:spacing w:beforeAutospacing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color w:val="FFFFFF" w:themeColor="background1"/>
              </w:rPr>
            </w:pPr>
            <w:r w:rsidRPr="3ABC13C1">
              <w:rPr>
                <w:rStyle w:val="normaltextrun"/>
                <w:rFonts w:asciiTheme="minorHAnsi" w:eastAsiaTheme="majorEastAsia" w:hAnsiTheme="minorHAnsi" w:cstheme="minorBidi"/>
                <w:b w:val="0"/>
                <w:color w:val="FFFFFF" w:themeColor="background1"/>
              </w:rPr>
              <w:t>Date</w:t>
            </w:r>
          </w:p>
        </w:tc>
        <w:tc>
          <w:tcPr>
            <w:tcW w:w="6487" w:type="dxa"/>
            <w:vAlign w:val="center"/>
            <w:hideMark/>
          </w:tcPr>
          <w:p w14:paraId="4848D450" w14:textId="77777777" w:rsidR="00370A5C" w:rsidRPr="00370A5C" w:rsidRDefault="00370A5C" w:rsidP="3ABC13C1">
            <w:pPr>
              <w:pStyle w:val="paragraph"/>
              <w:spacing w:beforeAutospacing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color w:val="FFFFFF" w:themeColor="background1"/>
              </w:rPr>
            </w:pPr>
            <w:r w:rsidRPr="3ABC13C1">
              <w:rPr>
                <w:rStyle w:val="normaltextrun"/>
                <w:rFonts w:asciiTheme="minorHAnsi" w:eastAsiaTheme="majorEastAsia" w:hAnsiTheme="minorHAnsi" w:cstheme="minorBidi"/>
                <w:b w:val="0"/>
                <w:color w:val="FFFFFF" w:themeColor="background1"/>
              </w:rPr>
              <w:t>Description of changes</w:t>
            </w:r>
          </w:p>
        </w:tc>
      </w:tr>
      <w:tr w:rsidR="00370A5C" w14:paraId="48B3DA9C" w14:textId="77777777" w:rsidTr="5FCC6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56DF083E" w14:textId="77777777" w:rsidR="00370A5C" w:rsidRPr="00370A5C" w:rsidRDefault="00780526" w:rsidP="3ABC13C1">
            <w:pPr>
              <w:pStyle w:val="paragraph"/>
              <w:spacing w:beforeAutospacing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Bidi"/>
              </w:rPr>
            </w:pPr>
            <w:r w:rsidRPr="3ABC13C1">
              <w:rPr>
                <w:rStyle w:val="normaltextrun"/>
                <w:rFonts w:asciiTheme="minorHAnsi" w:eastAsiaTheme="majorEastAsia" w:hAnsiTheme="minorHAnsi" w:cstheme="minorBidi"/>
              </w:rPr>
              <w:t>1.0</w:t>
            </w:r>
          </w:p>
        </w:tc>
        <w:tc>
          <w:tcPr>
            <w:tcW w:w="1772" w:type="dxa"/>
            <w:vAlign w:val="center"/>
            <w:hideMark/>
          </w:tcPr>
          <w:p w14:paraId="454C09D1" w14:textId="77777777" w:rsidR="00370A5C" w:rsidRPr="00370A5C" w:rsidRDefault="00780526" w:rsidP="5FCC6F3A">
            <w:pPr>
              <w:pStyle w:val="paragraph"/>
              <w:spacing w:beforeAutospacing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5FCC6F3A">
              <w:rPr>
                <w:rStyle w:val="eop"/>
                <w:rFonts w:asciiTheme="minorHAnsi" w:eastAsiaTheme="minorEastAsia" w:hAnsiTheme="minorHAnsi" w:cstheme="minorBidi"/>
              </w:rPr>
              <w:t>17</w:t>
            </w:r>
            <w:r w:rsidR="00370A5C" w:rsidRPr="5FCC6F3A">
              <w:rPr>
                <w:rStyle w:val="eop"/>
                <w:rFonts w:asciiTheme="minorHAnsi" w:eastAsiaTheme="minorEastAsia" w:hAnsiTheme="minorHAnsi" w:cstheme="minorBidi"/>
              </w:rPr>
              <w:t>/</w:t>
            </w:r>
            <w:r w:rsidRPr="5FCC6F3A">
              <w:rPr>
                <w:rStyle w:val="eop"/>
                <w:rFonts w:asciiTheme="minorHAnsi" w:eastAsiaTheme="minorEastAsia" w:hAnsiTheme="minorHAnsi" w:cstheme="minorBidi"/>
              </w:rPr>
              <w:t>02</w:t>
            </w:r>
            <w:r w:rsidR="00370A5C" w:rsidRPr="5FCC6F3A">
              <w:rPr>
                <w:rStyle w:val="eop"/>
                <w:rFonts w:asciiTheme="minorHAnsi" w:eastAsiaTheme="minorEastAsia" w:hAnsiTheme="minorHAnsi" w:cstheme="minorBidi"/>
              </w:rPr>
              <w:t>/</w:t>
            </w:r>
            <w:r w:rsidRPr="5FCC6F3A">
              <w:rPr>
                <w:rStyle w:val="eop"/>
                <w:rFonts w:asciiTheme="minorHAnsi" w:eastAsiaTheme="minorEastAsia" w:hAnsiTheme="minorHAnsi" w:cstheme="minorBidi"/>
              </w:rPr>
              <w:t>2023</w:t>
            </w:r>
          </w:p>
        </w:tc>
        <w:tc>
          <w:tcPr>
            <w:tcW w:w="6487" w:type="dxa"/>
            <w:vAlign w:val="center"/>
            <w:hideMark/>
          </w:tcPr>
          <w:p w14:paraId="112161DB" w14:textId="77777777" w:rsidR="00370A5C" w:rsidRPr="00780526" w:rsidRDefault="00780526" w:rsidP="5FCC6F3A">
            <w:pPr>
              <w:pStyle w:val="paragraph"/>
              <w:spacing w:beforeAutospacing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u w:val="single"/>
              </w:rPr>
            </w:pPr>
            <w:r w:rsidRPr="5FCC6F3A">
              <w:rPr>
                <w:rFonts w:asciiTheme="minorHAnsi" w:eastAsiaTheme="minorEastAsia" w:hAnsiTheme="minorHAnsi" w:cstheme="minorBidi"/>
              </w:rPr>
              <w:t>Creation of the Charting Report Document. All the group helps filling it</w:t>
            </w:r>
          </w:p>
        </w:tc>
      </w:tr>
    </w:tbl>
    <w:p w14:paraId="36D67A86" w14:textId="77777777" w:rsidR="006B0F82" w:rsidRPr="00653004" w:rsidRDefault="00370A5C" w:rsidP="00370A5C">
      <w:pPr>
        <w:pStyle w:val="Contenido"/>
      </w:pPr>
      <w:r>
        <w:t xml:space="preserve"> </w:t>
      </w:r>
      <w:r w:rsidR="006B0F82">
        <w:br w:type="page"/>
      </w:r>
    </w:p>
    <w:p w14:paraId="5D273714" w14:textId="77777777" w:rsidR="00E01581" w:rsidRDefault="006B0F82" w:rsidP="00653004">
      <w:pPr>
        <w:pStyle w:val="Ttulo1"/>
      </w:pPr>
      <w:bookmarkStart w:id="8" w:name="_Toc127377898"/>
      <w:bookmarkStart w:id="9" w:name="_Toc127385122"/>
      <w:bookmarkStart w:id="10" w:name="_Toc693828241"/>
      <w:r>
        <w:lastRenderedPageBreak/>
        <w:t>Introduction</w:t>
      </w:r>
      <w:bookmarkEnd w:id="8"/>
      <w:bookmarkEnd w:id="9"/>
      <w:bookmarkEnd w:id="10"/>
    </w:p>
    <w:p w14:paraId="4478D049" w14:textId="77777777" w:rsidR="00780526" w:rsidRDefault="00780526" w:rsidP="00E01581">
      <w:pPr>
        <w:pStyle w:val="Contenido"/>
        <w:rPr>
          <w:color w:val="auto"/>
        </w:rPr>
      </w:pPr>
    </w:p>
    <w:p w14:paraId="69DB4813" w14:textId="77777777" w:rsidR="00797A61" w:rsidRDefault="00780526" w:rsidP="00780526">
      <w:pPr>
        <w:pStyle w:val="Contenido"/>
        <w:rPr>
          <w:color w:val="auto"/>
        </w:rPr>
      </w:pPr>
      <w:r w:rsidRPr="3ABC13C1">
        <w:rPr>
          <w:color w:val="auto"/>
        </w:rPr>
        <w:t>In this report we will describe how</w:t>
      </w:r>
      <w:r>
        <w:t xml:space="preserve"> </w:t>
      </w:r>
      <w:r w:rsidRPr="504AF490">
        <w:rPr>
          <w:color w:val="auto"/>
        </w:rPr>
        <w:t>the members of our workgroup were recruited by the manager</w:t>
      </w:r>
      <w:r w:rsidR="00797A61">
        <w:rPr>
          <w:color w:val="auto"/>
        </w:rPr>
        <w:t>.</w:t>
      </w:r>
    </w:p>
    <w:p w14:paraId="1C68ECA7" w14:textId="77777777" w:rsidR="00797A61" w:rsidRDefault="0061326B" w:rsidP="00780526">
      <w:pPr>
        <w:pStyle w:val="Contenido"/>
        <w:rPr>
          <w:color w:val="auto"/>
        </w:rPr>
      </w:pPr>
      <w:r>
        <w:rPr>
          <w:color w:val="auto"/>
        </w:rPr>
        <w:t xml:space="preserve"> </w:t>
      </w:r>
    </w:p>
    <w:p w14:paraId="004B7DCA" w14:textId="77777777" w:rsidR="00780526" w:rsidRDefault="00797A61" w:rsidP="00780526">
      <w:pPr>
        <w:pStyle w:val="Contenido"/>
        <w:rPr>
          <w:color w:val="auto"/>
        </w:rPr>
      </w:pPr>
      <w:r>
        <w:rPr>
          <w:color w:val="auto"/>
        </w:rPr>
        <w:t>F</w:t>
      </w:r>
      <w:r w:rsidR="27DE7D3E" w:rsidRPr="504AF490">
        <w:rPr>
          <w:color w:val="auto"/>
        </w:rPr>
        <w:t>or every member of the workgroup</w:t>
      </w:r>
      <w:r w:rsidR="6ADEE991" w:rsidRPr="3E8492CD">
        <w:rPr>
          <w:color w:val="auto"/>
        </w:rPr>
        <w:t>,</w:t>
      </w:r>
      <w:r w:rsidR="27DE7D3E" w:rsidRPr="504AF490">
        <w:rPr>
          <w:color w:val="auto"/>
        </w:rPr>
        <w:t xml:space="preserve"> we will provide </w:t>
      </w:r>
      <w:r w:rsidR="27DE7D3E" w:rsidRPr="53D8FFCA">
        <w:rPr>
          <w:color w:val="auto"/>
        </w:rPr>
        <w:t xml:space="preserve">some contact data along with a recent picture of </w:t>
      </w:r>
      <w:r w:rsidR="3A20EB0C" w:rsidRPr="53D8FFCA">
        <w:rPr>
          <w:color w:val="auto"/>
        </w:rPr>
        <w:t xml:space="preserve">the </w:t>
      </w:r>
      <w:r w:rsidR="3A20EB0C" w:rsidRPr="6EE8834D">
        <w:rPr>
          <w:color w:val="auto"/>
        </w:rPr>
        <w:t xml:space="preserve">member for the propose </w:t>
      </w:r>
      <w:r w:rsidR="3A20EB0C" w:rsidRPr="75C03825">
        <w:rPr>
          <w:color w:val="auto"/>
        </w:rPr>
        <w:t xml:space="preserve">of </w:t>
      </w:r>
      <w:r w:rsidR="3A20EB0C" w:rsidRPr="65514847">
        <w:rPr>
          <w:color w:val="auto"/>
        </w:rPr>
        <w:t>identify us</w:t>
      </w:r>
      <w:r w:rsidR="3A20EB0C" w:rsidRPr="7FE1F881">
        <w:rPr>
          <w:color w:val="auto"/>
        </w:rPr>
        <w:t xml:space="preserve">, we </w:t>
      </w:r>
      <w:r w:rsidR="7838CE2B" w:rsidRPr="7A12A50F">
        <w:rPr>
          <w:color w:val="auto"/>
        </w:rPr>
        <w:t>also are going to submit a statement</w:t>
      </w:r>
      <w:r w:rsidR="7838CE2B" w:rsidRPr="4B520DCF">
        <w:rPr>
          <w:color w:val="auto"/>
        </w:rPr>
        <w:t xml:space="preserve"> </w:t>
      </w:r>
      <w:r w:rsidR="773563F8" w:rsidRPr="2C03ECA6">
        <w:rPr>
          <w:color w:val="auto"/>
        </w:rPr>
        <w:t xml:space="preserve">in </w:t>
      </w:r>
      <w:r w:rsidR="713344C4" w:rsidRPr="3E8492CD">
        <w:rPr>
          <w:color w:val="auto"/>
        </w:rPr>
        <w:t>which</w:t>
      </w:r>
      <w:r w:rsidR="773563F8" w:rsidRPr="2C03ECA6">
        <w:rPr>
          <w:color w:val="auto"/>
        </w:rPr>
        <w:t xml:space="preserve"> we declare our </w:t>
      </w:r>
      <w:r w:rsidR="295F5861" w:rsidRPr="77E066BE">
        <w:rPr>
          <w:color w:val="auto"/>
        </w:rPr>
        <w:t>intension</w:t>
      </w:r>
      <w:r w:rsidR="773563F8" w:rsidRPr="2C03ECA6">
        <w:rPr>
          <w:color w:val="auto"/>
        </w:rPr>
        <w:t xml:space="preserve"> of working together as a group </w:t>
      </w:r>
      <w:r w:rsidR="773563F8" w:rsidRPr="2FF31040">
        <w:rPr>
          <w:color w:val="auto"/>
        </w:rPr>
        <w:t xml:space="preserve">and our wish of </w:t>
      </w:r>
      <w:r w:rsidR="773563F8" w:rsidRPr="4B77509C">
        <w:rPr>
          <w:color w:val="auto"/>
        </w:rPr>
        <w:t xml:space="preserve">achieving a good grade on </w:t>
      </w:r>
      <w:r w:rsidR="773563F8" w:rsidRPr="1B9BED34">
        <w:rPr>
          <w:color w:val="auto"/>
        </w:rPr>
        <w:t>this work.</w:t>
      </w:r>
    </w:p>
    <w:p w14:paraId="6B256DEB" w14:textId="77777777" w:rsidR="00097AD4" w:rsidRDefault="00097AD4" w:rsidP="00780526">
      <w:pPr>
        <w:pStyle w:val="Contenido"/>
        <w:rPr>
          <w:color w:val="auto"/>
        </w:rPr>
      </w:pPr>
    </w:p>
    <w:p w14:paraId="15F6D1C7" w14:textId="77777777" w:rsidR="1B9BED34" w:rsidRDefault="6C136192" w:rsidP="1B9BED34">
      <w:pPr>
        <w:pStyle w:val="Contenido"/>
        <w:rPr>
          <w:color w:val="auto"/>
        </w:rPr>
      </w:pPr>
      <w:r w:rsidRPr="0C03ADE3">
        <w:rPr>
          <w:color w:val="auto"/>
        </w:rPr>
        <w:t xml:space="preserve">In this </w:t>
      </w:r>
      <w:r w:rsidR="00097AD4">
        <w:rPr>
          <w:color w:val="auto"/>
        </w:rPr>
        <w:t>document</w:t>
      </w:r>
      <w:r w:rsidRPr="0F65779A">
        <w:rPr>
          <w:color w:val="auto"/>
        </w:rPr>
        <w:t xml:space="preserve"> we</w:t>
      </w:r>
      <w:r w:rsidRPr="3900F4E0">
        <w:rPr>
          <w:color w:val="auto"/>
        </w:rPr>
        <w:t xml:space="preserve"> are going to define</w:t>
      </w:r>
      <w:r w:rsidRPr="259D61F6">
        <w:rPr>
          <w:color w:val="auto"/>
        </w:rPr>
        <w:t xml:space="preserve"> what </w:t>
      </w:r>
      <w:r w:rsidRPr="5CAF63CB">
        <w:rPr>
          <w:color w:val="auto"/>
        </w:rPr>
        <w:t>for</w:t>
      </w:r>
      <w:r w:rsidRPr="259D61F6">
        <w:rPr>
          <w:color w:val="auto"/>
        </w:rPr>
        <w:t xml:space="preserve"> us</w:t>
      </w:r>
      <w:r w:rsidRPr="5CAF63CB">
        <w:rPr>
          <w:color w:val="auto"/>
        </w:rPr>
        <w:t xml:space="preserve"> performing well</w:t>
      </w:r>
      <w:r w:rsidRPr="2D4AEC07">
        <w:rPr>
          <w:color w:val="auto"/>
        </w:rPr>
        <w:t xml:space="preserve"> </w:t>
      </w:r>
      <w:r w:rsidRPr="4AAFF3B3">
        <w:rPr>
          <w:color w:val="auto"/>
        </w:rPr>
        <w:t>and perform</w:t>
      </w:r>
      <w:r w:rsidR="0E620D67" w:rsidRPr="4AAFF3B3">
        <w:rPr>
          <w:color w:val="auto"/>
        </w:rPr>
        <w:t xml:space="preserve">ing badly </w:t>
      </w:r>
      <w:r w:rsidR="0E620D67" w:rsidRPr="626EDD2C">
        <w:rPr>
          <w:color w:val="auto"/>
        </w:rPr>
        <w:t xml:space="preserve">means </w:t>
      </w:r>
      <w:r w:rsidR="1A620462" w:rsidRPr="049D3D67">
        <w:rPr>
          <w:color w:val="auto"/>
        </w:rPr>
        <w:t xml:space="preserve">according </w:t>
      </w:r>
      <w:r w:rsidR="1A620462" w:rsidRPr="61063070">
        <w:rPr>
          <w:color w:val="auto"/>
        </w:rPr>
        <w:t xml:space="preserve">to our </w:t>
      </w:r>
      <w:r w:rsidR="1A620462" w:rsidRPr="2B265CB8">
        <w:rPr>
          <w:color w:val="auto"/>
        </w:rPr>
        <w:t>performing</w:t>
      </w:r>
      <w:r w:rsidR="1A620462" w:rsidRPr="27AA5C7F">
        <w:rPr>
          <w:color w:val="auto"/>
        </w:rPr>
        <w:t xml:space="preserve"> </w:t>
      </w:r>
      <w:r w:rsidR="1A620462" w:rsidRPr="4AFC7286">
        <w:rPr>
          <w:color w:val="auto"/>
        </w:rPr>
        <w:t xml:space="preserve">indicators </w:t>
      </w:r>
      <w:r w:rsidR="1A620462" w:rsidRPr="11A09E95">
        <w:rPr>
          <w:color w:val="auto"/>
        </w:rPr>
        <w:t>that we will also define</w:t>
      </w:r>
      <w:r w:rsidR="1A620462" w:rsidRPr="7F12E0E3">
        <w:rPr>
          <w:color w:val="auto"/>
        </w:rPr>
        <w:t>.</w:t>
      </w:r>
    </w:p>
    <w:p w14:paraId="38DA7578" w14:textId="77777777" w:rsidR="4263F0CC" w:rsidRDefault="4263F0CC" w:rsidP="4D22C83D">
      <w:pPr>
        <w:pStyle w:val="Contenido"/>
        <w:rPr>
          <w:color w:val="auto"/>
        </w:rPr>
      </w:pPr>
      <w:r w:rsidRPr="652B0860">
        <w:rPr>
          <w:color w:val="auto"/>
        </w:rPr>
        <w:t xml:space="preserve">In </w:t>
      </w:r>
      <w:r w:rsidRPr="00F43FAC">
        <w:rPr>
          <w:rFonts w:ascii="Arial" w:eastAsia="Arial" w:hAnsi="Arial" w:cs="Arial"/>
          <w:color w:val="auto"/>
          <w:sz w:val="24"/>
          <w:szCs w:val="24"/>
        </w:rPr>
        <w:t>addition</w:t>
      </w:r>
      <w:r w:rsidR="37D6D224" w:rsidRPr="2BE8F444">
        <w:rPr>
          <w:rFonts w:ascii="Arial" w:eastAsia="Arial" w:hAnsi="Arial" w:cs="Arial"/>
          <w:color w:val="auto"/>
          <w:sz w:val="24"/>
          <w:szCs w:val="24"/>
        </w:rPr>
        <w:t>,</w:t>
      </w:r>
      <w:r w:rsidRPr="652B0860">
        <w:rPr>
          <w:color w:val="auto"/>
        </w:rPr>
        <w:t xml:space="preserve"> </w:t>
      </w:r>
      <w:r w:rsidRPr="724EB528">
        <w:rPr>
          <w:color w:val="auto"/>
        </w:rPr>
        <w:t>we</w:t>
      </w:r>
      <w:r w:rsidRPr="67B37877">
        <w:rPr>
          <w:color w:val="auto"/>
        </w:rPr>
        <w:t xml:space="preserve"> </w:t>
      </w:r>
      <w:r w:rsidRPr="74FBD094">
        <w:rPr>
          <w:color w:val="auto"/>
        </w:rPr>
        <w:t xml:space="preserve">will reward a </w:t>
      </w:r>
      <w:r w:rsidRPr="5ECD6755">
        <w:rPr>
          <w:color w:val="auto"/>
        </w:rPr>
        <w:t xml:space="preserve">good </w:t>
      </w:r>
      <w:r w:rsidRPr="1808EFAD">
        <w:rPr>
          <w:color w:val="auto"/>
        </w:rPr>
        <w:t xml:space="preserve">performance and </w:t>
      </w:r>
      <w:r w:rsidRPr="588AF082">
        <w:rPr>
          <w:color w:val="auto"/>
        </w:rPr>
        <w:t>punish a bad one,</w:t>
      </w:r>
      <w:r w:rsidRPr="5ECD6755">
        <w:rPr>
          <w:color w:val="auto"/>
        </w:rPr>
        <w:t xml:space="preserve"> </w:t>
      </w:r>
      <w:r w:rsidR="2FD65176" w:rsidRPr="330D5AC0">
        <w:rPr>
          <w:color w:val="auto"/>
        </w:rPr>
        <w:t xml:space="preserve">even </w:t>
      </w:r>
      <w:r w:rsidR="2FD65176" w:rsidRPr="21BF148C">
        <w:rPr>
          <w:color w:val="auto"/>
        </w:rPr>
        <w:t>a non</w:t>
      </w:r>
      <w:r w:rsidR="371EC69F" w:rsidRPr="45096FDE">
        <w:rPr>
          <w:color w:val="auto"/>
        </w:rPr>
        <w:t>-</w:t>
      </w:r>
      <w:r w:rsidR="2FD65176" w:rsidRPr="21BF148C">
        <w:rPr>
          <w:color w:val="auto"/>
        </w:rPr>
        <w:t xml:space="preserve">functional member of the group can be fired if he </w:t>
      </w:r>
      <w:r w:rsidR="7428C1D6" w:rsidRPr="77E066BE">
        <w:rPr>
          <w:color w:val="auto"/>
        </w:rPr>
        <w:t>fulfils</w:t>
      </w:r>
      <w:r w:rsidR="2FD65176" w:rsidRPr="21BF148C">
        <w:rPr>
          <w:color w:val="auto"/>
        </w:rPr>
        <w:t xml:space="preserve"> the conditions</w:t>
      </w:r>
      <w:r w:rsidRPr="0839B318">
        <w:rPr>
          <w:color w:val="auto"/>
        </w:rPr>
        <w:t xml:space="preserve"> </w:t>
      </w:r>
      <w:r w:rsidRPr="473CAA4E">
        <w:rPr>
          <w:color w:val="auto"/>
        </w:rPr>
        <w:t xml:space="preserve">in the </w:t>
      </w:r>
      <w:r w:rsidRPr="1754C3DB">
        <w:rPr>
          <w:color w:val="auto"/>
        </w:rPr>
        <w:t xml:space="preserve">ways </w:t>
      </w:r>
      <w:r w:rsidR="17A63DD5" w:rsidRPr="1754C3DB">
        <w:rPr>
          <w:color w:val="auto"/>
        </w:rPr>
        <w:t>that we</w:t>
      </w:r>
      <w:r w:rsidRPr="473CAA4E">
        <w:rPr>
          <w:color w:val="auto"/>
        </w:rPr>
        <w:t xml:space="preserve"> </w:t>
      </w:r>
      <w:r w:rsidR="663CEAE3" w:rsidRPr="50345BE9">
        <w:rPr>
          <w:color w:val="auto"/>
        </w:rPr>
        <w:t>sp</w:t>
      </w:r>
      <w:r w:rsidR="4383F7DC" w:rsidRPr="50345BE9">
        <w:rPr>
          <w:color w:val="auto"/>
        </w:rPr>
        <w:t>e</w:t>
      </w:r>
      <w:r w:rsidR="663CEAE3" w:rsidRPr="50345BE9">
        <w:rPr>
          <w:color w:val="auto"/>
        </w:rPr>
        <w:t>cify</w:t>
      </w:r>
      <w:r w:rsidR="663CEAE3" w:rsidRPr="1524BE2A">
        <w:rPr>
          <w:color w:val="auto"/>
        </w:rPr>
        <w:t xml:space="preserve"> in this </w:t>
      </w:r>
      <w:r w:rsidR="663CEAE3" w:rsidRPr="37658926">
        <w:rPr>
          <w:color w:val="auto"/>
        </w:rPr>
        <w:t>report</w:t>
      </w:r>
      <w:r w:rsidR="2FBF86F9" w:rsidRPr="19B5C90F">
        <w:rPr>
          <w:color w:val="auto"/>
        </w:rPr>
        <w:t>.</w:t>
      </w:r>
    </w:p>
    <w:p w14:paraId="2FD93C95" w14:textId="77777777" w:rsidR="007E3A4D" w:rsidRDefault="007E3A4D" w:rsidP="4D22C83D">
      <w:pPr>
        <w:pStyle w:val="Contenido"/>
        <w:rPr>
          <w:color w:val="auto"/>
        </w:rPr>
      </w:pPr>
    </w:p>
    <w:p w14:paraId="3BF5FE9D" w14:textId="77777777" w:rsidR="708EBFE9" w:rsidRDefault="00DF02E2" w:rsidP="708EBFE9">
      <w:pPr>
        <w:pStyle w:val="Contenido"/>
        <w:rPr>
          <w:color w:val="auto"/>
        </w:rPr>
      </w:pPr>
      <w:r w:rsidRPr="5FCC6F3A">
        <w:rPr>
          <w:color w:val="auto"/>
        </w:rPr>
        <w:t>At the end of the document</w:t>
      </w:r>
      <w:r w:rsidR="015F1411" w:rsidRPr="5FCC6F3A">
        <w:rPr>
          <w:color w:val="auto"/>
        </w:rPr>
        <w:t>,</w:t>
      </w:r>
      <w:r w:rsidRPr="5FCC6F3A">
        <w:rPr>
          <w:color w:val="auto"/>
        </w:rPr>
        <w:t xml:space="preserve"> we </w:t>
      </w:r>
      <w:r w:rsidR="003D29A0" w:rsidRPr="5FCC6F3A">
        <w:rPr>
          <w:color w:val="auto"/>
        </w:rPr>
        <w:t xml:space="preserve">include </w:t>
      </w:r>
      <w:r w:rsidR="0083347A" w:rsidRPr="5FCC6F3A">
        <w:rPr>
          <w:color w:val="auto"/>
        </w:rPr>
        <w:t xml:space="preserve">our </w:t>
      </w:r>
      <w:r w:rsidR="47A3214D" w:rsidRPr="5FCC6F3A">
        <w:rPr>
          <w:color w:val="auto"/>
        </w:rPr>
        <w:t xml:space="preserve">conclusion, </w:t>
      </w:r>
      <w:r w:rsidR="15CC3CB4" w:rsidRPr="5FCC6F3A">
        <w:rPr>
          <w:color w:val="auto"/>
        </w:rPr>
        <w:t>in</w:t>
      </w:r>
      <w:r w:rsidR="007E3A4D" w:rsidRPr="5FCC6F3A">
        <w:rPr>
          <w:color w:val="auto"/>
        </w:rPr>
        <w:t xml:space="preserve"> </w:t>
      </w:r>
      <w:r w:rsidR="4B2A5C74" w:rsidRPr="5FCC6F3A">
        <w:rPr>
          <w:color w:val="auto"/>
        </w:rPr>
        <w:t>which we</w:t>
      </w:r>
      <w:r w:rsidR="47A3214D" w:rsidRPr="5FCC6F3A">
        <w:rPr>
          <w:color w:val="auto"/>
        </w:rPr>
        <w:t xml:space="preserve"> </w:t>
      </w:r>
      <w:r w:rsidR="6CBBB2B3" w:rsidRPr="5FCC6F3A">
        <w:rPr>
          <w:color w:val="auto"/>
        </w:rPr>
        <w:t>comment on</w:t>
      </w:r>
      <w:r w:rsidR="24079D49" w:rsidRPr="5FCC6F3A">
        <w:rPr>
          <w:color w:val="auto"/>
        </w:rPr>
        <w:t xml:space="preserve"> our </w:t>
      </w:r>
      <w:r w:rsidR="1DEB3BAB" w:rsidRPr="5FCC6F3A">
        <w:rPr>
          <w:color w:val="auto"/>
        </w:rPr>
        <w:t>opinion</w:t>
      </w:r>
      <w:r w:rsidR="24079D49" w:rsidRPr="5FCC6F3A">
        <w:rPr>
          <w:color w:val="auto"/>
        </w:rPr>
        <w:t xml:space="preserve"> about the </w:t>
      </w:r>
      <w:r w:rsidR="6F4A8424" w:rsidRPr="5FCC6F3A">
        <w:rPr>
          <w:color w:val="auto"/>
        </w:rPr>
        <w:t>state of the</w:t>
      </w:r>
      <w:r w:rsidR="24079D49" w:rsidRPr="5FCC6F3A">
        <w:rPr>
          <w:color w:val="auto"/>
        </w:rPr>
        <w:t xml:space="preserve"> group </w:t>
      </w:r>
      <w:r w:rsidR="24811AAF" w:rsidRPr="5FCC6F3A">
        <w:rPr>
          <w:color w:val="auto"/>
        </w:rPr>
        <w:t xml:space="preserve">and how </w:t>
      </w:r>
      <w:r w:rsidR="6C432116" w:rsidRPr="5FCC6F3A">
        <w:rPr>
          <w:color w:val="auto"/>
        </w:rPr>
        <w:t>we</w:t>
      </w:r>
      <w:r w:rsidR="41796C60" w:rsidRPr="5FCC6F3A">
        <w:rPr>
          <w:color w:val="auto"/>
        </w:rPr>
        <w:t xml:space="preserve"> </w:t>
      </w:r>
      <w:r w:rsidR="24811AAF" w:rsidRPr="5FCC6F3A">
        <w:rPr>
          <w:color w:val="auto"/>
        </w:rPr>
        <w:t xml:space="preserve">have worked </w:t>
      </w:r>
      <w:r w:rsidR="7D054E22" w:rsidRPr="5FCC6F3A">
        <w:rPr>
          <w:color w:val="auto"/>
        </w:rPr>
        <w:t>for the moment</w:t>
      </w:r>
      <w:r w:rsidR="13A65379" w:rsidRPr="5FCC6F3A">
        <w:rPr>
          <w:color w:val="auto"/>
        </w:rPr>
        <w:t>.</w:t>
      </w:r>
    </w:p>
    <w:p w14:paraId="6735A8BF" w14:textId="77777777" w:rsidR="219F2E94" w:rsidRDefault="219F2E94" w:rsidP="219F2E94">
      <w:pPr>
        <w:pStyle w:val="Contenido"/>
        <w:rPr>
          <w:color w:val="auto"/>
        </w:rPr>
      </w:pPr>
    </w:p>
    <w:p w14:paraId="10978DD1" w14:textId="77777777" w:rsidR="006B0F82" w:rsidRPr="00653004" w:rsidRDefault="006B0F82" w:rsidP="00E01581">
      <w:pPr>
        <w:pStyle w:val="Contenido"/>
      </w:pPr>
      <w:r>
        <w:br w:type="page"/>
      </w:r>
    </w:p>
    <w:p w14:paraId="21284A05" w14:textId="77777777" w:rsidR="00E01581" w:rsidRDefault="1E2A1543" w:rsidP="00653004">
      <w:pPr>
        <w:pStyle w:val="Ttulo1"/>
      </w:pPr>
      <w:bookmarkStart w:id="11" w:name="_Toc127377899"/>
      <w:bookmarkStart w:id="12" w:name="_Toc127385123"/>
      <w:bookmarkStart w:id="13" w:name="_Toc1136164992"/>
      <w:r>
        <w:lastRenderedPageBreak/>
        <w:t>Contents</w:t>
      </w:r>
      <w:bookmarkEnd w:id="11"/>
      <w:bookmarkEnd w:id="12"/>
      <w:bookmarkEnd w:id="13"/>
    </w:p>
    <w:p w14:paraId="21AC530C" w14:textId="77777777" w:rsidR="5E7A6880" w:rsidRDefault="5E7A6880" w:rsidP="6A826781">
      <w:pPr>
        <w:pStyle w:val="Contenido"/>
        <w:rPr>
          <w:noProof/>
          <w:color w:val="auto"/>
        </w:rPr>
      </w:pPr>
      <w:r w:rsidRPr="0CD438DE">
        <w:rPr>
          <w:noProof/>
          <w:color w:val="auto"/>
        </w:rPr>
        <w:t>In order to create this team</w:t>
      </w:r>
      <w:r w:rsidR="30CD8C0D" w:rsidRPr="0CD438DE">
        <w:rPr>
          <w:noProof/>
          <w:color w:val="auto"/>
        </w:rPr>
        <w:t xml:space="preserve"> </w:t>
      </w:r>
      <w:r w:rsidRPr="0CD438DE">
        <w:rPr>
          <w:noProof/>
          <w:color w:val="auto"/>
        </w:rPr>
        <w:t>Pedro and Ismael were</w:t>
      </w:r>
      <w:r w:rsidR="6C32F7FB" w:rsidRPr="0CD438DE">
        <w:rPr>
          <w:noProof/>
          <w:color w:val="auto"/>
        </w:rPr>
        <w:t xml:space="preserve"> searching for a team that needed two more members, so Jesús</w:t>
      </w:r>
      <w:r w:rsidR="00CD2CE3" w:rsidRPr="0CD438DE">
        <w:rPr>
          <w:noProof/>
          <w:color w:val="auto"/>
        </w:rPr>
        <w:t>, the manager,</w:t>
      </w:r>
      <w:r w:rsidR="6C32F7FB" w:rsidRPr="0CD438DE">
        <w:rPr>
          <w:noProof/>
          <w:color w:val="auto"/>
        </w:rPr>
        <w:t xml:space="preserve"> contacted them </w:t>
      </w:r>
      <w:r w:rsidR="13D0B584" w:rsidRPr="0CD438DE">
        <w:rPr>
          <w:noProof/>
          <w:color w:val="auto"/>
        </w:rPr>
        <w:t>and asked them to join the team, which had 3 members by that time</w:t>
      </w:r>
      <w:r w:rsidR="66334DB5" w:rsidRPr="0CD438DE">
        <w:rPr>
          <w:noProof/>
          <w:color w:val="auto"/>
        </w:rPr>
        <w:t>, which were Antonio and another member</w:t>
      </w:r>
      <w:r w:rsidR="17102EC7" w:rsidRPr="0CD438DE">
        <w:rPr>
          <w:noProof/>
          <w:color w:val="auto"/>
        </w:rPr>
        <w:t xml:space="preserve"> that ended being part of the theory group 3, so he left the team. </w:t>
      </w:r>
    </w:p>
    <w:p w14:paraId="6AFAB3CC" w14:textId="77777777" w:rsidR="37658926" w:rsidRDefault="37658926" w:rsidP="37658926">
      <w:pPr>
        <w:pStyle w:val="Contenido"/>
        <w:rPr>
          <w:noProof/>
          <w:color w:val="auto"/>
        </w:rPr>
      </w:pPr>
    </w:p>
    <w:p w14:paraId="2ED07B0B" w14:textId="77777777" w:rsidR="006B0F82" w:rsidRPr="00E01581" w:rsidRDefault="6717922C" w:rsidP="2C03ECA6">
      <w:pPr>
        <w:pStyle w:val="Contenido"/>
        <w:rPr>
          <w:color w:val="auto"/>
        </w:rPr>
      </w:pPr>
      <w:r w:rsidRPr="1B9BED34">
        <w:rPr>
          <w:noProof/>
          <w:color w:val="auto"/>
        </w:rPr>
        <w:t xml:space="preserve">The group C1.02.10 </w:t>
      </w:r>
      <w:r w:rsidRPr="1C966DC2">
        <w:rPr>
          <w:noProof/>
          <w:color w:val="auto"/>
        </w:rPr>
        <w:t xml:space="preserve">is </w:t>
      </w:r>
      <w:r w:rsidRPr="48C14B8B">
        <w:rPr>
          <w:noProof/>
          <w:color w:val="auto"/>
        </w:rPr>
        <w:t xml:space="preserve">composed by the following </w:t>
      </w:r>
      <w:r w:rsidRPr="0C03ADE3">
        <w:rPr>
          <w:noProof/>
          <w:color w:val="auto"/>
        </w:rPr>
        <w:t>members</w:t>
      </w:r>
      <w:r w:rsidRPr="0F65779A">
        <w:rPr>
          <w:noProof/>
          <w:color w:val="auto"/>
        </w:rPr>
        <w:t>:</w:t>
      </w:r>
    </w:p>
    <w:p w14:paraId="0F0D180F" w14:textId="77777777" w:rsidR="0F65779A" w:rsidRPr="0046555F" w:rsidRDefault="4946A5E2" w:rsidP="0F65779A">
      <w:pPr>
        <w:pStyle w:val="Contenido"/>
        <w:rPr>
          <w:noProof/>
          <w:color w:val="auto"/>
          <w:lang w:val="es-ES"/>
        </w:rPr>
      </w:pPr>
      <w:r w:rsidRPr="0046555F">
        <w:rPr>
          <w:noProof/>
          <w:color w:val="auto"/>
          <w:lang w:val="es-ES"/>
        </w:rPr>
        <w:t xml:space="preserve">-Jesús Cárdenas Conejo: </w:t>
      </w:r>
      <w:hyperlink r:id="rId12">
        <w:r w:rsidRPr="0046555F">
          <w:rPr>
            <w:rStyle w:val="Hipervnculo"/>
            <w:noProof/>
            <w:lang w:val="es-ES"/>
          </w:rPr>
          <w:t>jescarcon@alum.us.es</w:t>
        </w:r>
      </w:hyperlink>
    </w:p>
    <w:p w14:paraId="0460C0BC" w14:textId="77777777" w:rsidR="46CCE126" w:rsidRDefault="149DB8A9" w:rsidP="6A826781">
      <w:pPr>
        <w:pStyle w:val="Contenido"/>
      </w:pPr>
      <w:r>
        <w:rPr>
          <w:noProof/>
        </w:rPr>
        <w:drawing>
          <wp:inline distT="0" distB="0" distL="0" distR="0" wp14:anchorId="32836946" wp14:editId="766A7CCA">
            <wp:extent cx="1120060" cy="1489277"/>
            <wp:effectExtent l="0" t="0" r="0" b="0"/>
            <wp:docPr id="47763015" name="Imagen 47763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060" cy="148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9224" w14:textId="77777777" w:rsidR="3F0AB5E3" w:rsidRPr="0046555F" w:rsidRDefault="4946A5E2" w:rsidP="626EDD2C">
      <w:pPr>
        <w:pStyle w:val="Contenido"/>
        <w:rPr>
          <w:noProof/>
          <w:color w:val="auto"/>
          <w:lang w:val="es-ES"/>
        </w:rPr>
      </w:pPr>
      <w:r w:rsidRPr="0046555F">
        <w:rPr>
          <w:noProof/>
          <w:color w:val="auto"/>
          <w:lang w:val="es-ES"/>
        </w:rPr>
        <w:t>-Antonio J</w:t>
      </w:r>
      <w:r w:rsidR="46FADA8D" w:rsidRPr="0046555F">
        <w:rPr>
          <w:noProof/>
          <w:color w:val="auto"/>
          <w:lang w:val="es-ES"/>
        </w:rPr>
        <w:t>o</w:t>
      </w:r>
      <w:r w:rsidRPr="0046555F">
        <w:rPr>
          <w:noProof/>
          <w:color w:val="auto"/>
          <w:lang w:val="es-ES"/>
        </w:rPr>
        <w:t xml:space="preserve">sé López Cubiles: </w:t>
      </w:r>
      <w:hyperlink r:id="rId14">
        <w:r w:rsidRPr="0046555F">
          <w:rPr>
            <w:rStyle w:val="Hipervnculo"/>
            <w:noProof/>
            <w:lang w:val="es-ES"/>
          </w:rPr>
          <w:t>antlopcub@alum.us.es</w:t>
        </w:r>
      </w:hyperlink>
    </w:p>
    <w:p w14:paraId="25C91824" w14:textId="77777777" w:rsidR="672DFD6B" w:rsidRDefault="7636266C" w:rsidP="6A826781">
      <w:pPr>
        <w:pStyle w:val="Contenido"/>
        <w:rPr>
          <w:noProof/>
        </w:rPr>
      </w:pPr>
      <w:r>
        <w:rPr>
          <w:noProof/>
        </w:rPr>
        <w:drawing>
          <wp:inline distT="0" distB="0" distL="0" distR="0" wp14:anchorId="6E4253D5" wp14:editId="0196F55D">
            <wp:extent cx="1129466" cy="1419225"/>
            <wp:effectExtent l="0" t="0" r="0" b="0"/>
            <wp:docPr id="1568083131" name="Imagen 1568083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466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E53C" w14:textId="77777777" w:rsidR="33772FD5" w:rsidRPr="0046555F" w:rsidRDefault="4946A5E2" w:rsidP="6A826781">
      <w:pPr>
        <w:pStyle w:val="Contenido"/>
        <w:rPr>
          <w:color w:val="auto"/>
          <w:lang w:val="es-ES"/>
        </w:rPr>
      </w:pPr>
      <w:r w:rsidRPr="0046555F">
        <w:rPr>
          <w:noProof/>
          <w:color w:val="auto"/>
          <w:lang w:val="es-ES"/>
        </w:rPr>
        <w:t xml:space="preserve">-Pedro Jesús Ruiz Aguilar: </w:t>
      </w:r>
      <w:hyperlink r:id="rId16">
        <w:r w:rsidRPr="0046555F">
          <w:rPr>
            <w:rStyle w:val="Hipervnculo"/>
            <w:noProof/>
            <w:lang w:val="es-ES"/>
          </w:rPr>
          <w:t>pedruiagu1@a</w:t>
        </w:r>
        <w:r w:rsidR="55EFD548" w:rsidRPr="0046555F">
          <w:rPr>
            <w:rStyle w:val="Hipervnculo"/>
            <w:noProof/>
            <w:lang w:val="es-ES"/>
          </w:rPr>
          <w:t>lum.us.es</w:t>
        </w:r>
      </w:hyperlink>
    </w:p>
    <w:p w14:paraId="2CFA0591" w14:textId="77777777" w:rsidR="33772FD5" w:rsidRDefault="38027843" w:rsidP="6A826781">
      <w:pPr>
        <w:pStyle w:val="Contenido"/>
        <w:rPr>
          <w:noProof/>
          <w:color w:val="auto"/>
        </w:rPr>
      </w:pPr>
      <w:r>
        <w:rPr>
          <w:noProof/>
        </w:rPr>
        <w:drawing>
          <wp:inline distT="0" distB="0" distL="0" distR="0" wp14:anchorId="174FA251" wp14:editId="6512B360">
            <wp:extent cx="1085850" cy="1447800"/>
            <wp:effectExtent l="0" t="0" r="0" b="0"/>
            <wp:docPr id="559022605" name="Picture 559022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4C31" w14:textId="77777777" w:rsidR="547E23F0" w:rsidRPr="0046555F" w:rsidRDefault="55EFD548" w:rsidP="20C2CD96">
      <w:pPr>
        <w:pStyle w:val="Contenido"/>
        <w:rPr>
          <w:lang w:val="es-ES"/>
        </w:rPr>
      </w:pPr>
      <w:r w:rsidRPr="0046555F">
        <w:rPr>
          <w:noProof/>
          <w:color w:val="auto"/>
          <w:lang w:val="es-ES"/>
        </w:rPr>
        <w:t xml:space="preserve">-Ismael Ruiz Jurado: </w:t>
      </w:r>
      <w:hyperlink r:id="rId18">
        <w:r w:rsidRPr="0046555F">
          <w:rPr>
            <w:rStyle w:val="Hipervnculo"/>
            <w:noProof/>
            <w:lang w:val="es-ES"/>
          </w:rPr>
          <w:t>ismruijur@alum.us.es</w:t>
        </w:r>
      </w:hyperlink>
    </w:p>
    <w:p w14:paraId="35DBB657" w14:textId="77777777" w:rsidR="547E23F0" w:rsidRDefault="17195008" w:rsidP="31422EFD">
      <w:pPr>
        <w:pStyle w:val="Contenido"/>
      </w:pPr>
      <w:r>
        <w:rPr>
          <w:noProof/>
        </w:rPr>
        <w:drawing>
          <wp:inline distT="0" distB="0" distL="0" distR="0" wp14:anchorId="197846D4" wp14:editId="3641DFD3">
            <wp:extent cx="1303496" cy="1314450"/>
            <wp:effectExtent l="0" t="0" r="0" b="0"/>
            <wp:docPr id="1856925086" name="Picture 1856925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692508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496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E678" w14:textId="77777777" w:rsidR="5EA593D7" w:rsidRDefault="5EA593D7" w:rsidP="5EA593D7">
      <w:pPr>
        <w:pStyle w:val="Contenido"/>
        <w:rPr>
          <w:noProof/>
          <w:color w:val="auto"/>
        </w:rPr>
      </w:pPr>
    </w:p>
    <w:p w14:paraId="100C72A5" w14:textId="77777777" w:rsidR="0F4001FC" w:rsidRDefault="3AA1B7E3" w:rsidP="0F4001FC">
      <w:pPr>
        <w:pStyle w:val="Contenido"/>
        <w:rPr>
          <w:noProof/>
          <w:color w:val="auto"/>
        </w:rPr>
      </w:pPr>
      <w:r w:rsidRPr="54150733">
        <w:rPr>
          <w:noProof/>
          <w:color w:val="auto"/>
        </w:rPr>
        <w:lastRenderedPageBreak/>
        <w:t>After our first</w:t>
      </w:r>
      <w:r w:rsidR="24D056D9" w:rsidRPr="54150733">
        <w:rPr>
          <w:noProof/>
          <w:color w:val="auto"/>
        </w:rPr>
        <w:t xml:space="preserve"> meeting creating the group</w:t>
      </w:r>
      <w:r w:rsidR="24D056D9" w:rsidRPr="6CF08BDE">
        <w:rPr>
          <w:noProof/>
          <w:color w:val="auto"/>
        </w:rPr>
        <w:t>,</w:t>
      </w:r>
      <w:r w:rsidR="24D056D9" w:rsidRPr="7437045C">
        <w:rPr>
          <w:noProof/>
          <w:color w:val="auto"/>
        </w:rPr>
        <w:t xml:space="preserve"> we, as a team</w:t>
      </w:r>
      <w:r w:rsidR="24D056D9" w:rsidRPr="0303CAE6">
        <w:rPr>
          <w:noProof/>
          <w:color w:val="auto"/>
        </w:rPr>
        <w:t xml:space="preserve">, </w:t>
      </w:r>
      <w:r w:rsidR="1CF2F6C6" w:rsidRPr="70676213">
        <w:rPr>
          <w:color w:val="auto"/>
        </w:rPr>
        <w:t xml:space="preserve">are compromised to work together </w:t>
      </w:r>
      <w:proofErr w:type="gramStart"/>
      <w:r w:rsidR="1CF2F6C6" w:rsidRPr="70676213">
        <w:rPr>
          <w:color w:val="auto"/>
        </w:rPr>
        <w:t>in order to</w:t>
      </w:r>
      <w:proofErr w:type="gramEnd"/>
      <w:r w:rsidR="1CF2F6C6" w:rsidRPr="70676213">
        <w:rPr>
          <w:color w:val="auto"/>
        </w:rPr>
        <w:t xml:space="preserve"> achieve our </w:t>
      </w:r>
      <w:r w:rsidR="1CF2F6C6" w:rsidRPr="3FCCC11E">
        <w:rPr>
          <w:color w:val="auto"/>
        </w:rPr>
        <w:t>goal</w:t>
      </w:r>
      <w:r w:rsidR="1CF2F6C6" w:rsidRPr="70676213">
        <w:rPr>
          <w:color w:val="auto"/>
        </w:rPr>
        <w:t xml:space="preserve"> </w:t>
      </w:r>
      <w:r w:rsidR="1CF2F6C6" w:rsidRPr="65CC2562">
        <w:rPr>
          <w:color w:val="auto"/>
        </w:rPr>
        <w:t xml:space="preserve">in </w:t>
      </w:r>
      <w:r w:rsidR="1CF2F6C6" w:rsidRPr="4860C4C2">
        <w:rPr>
          <w:color w:val="auto"/>
        </w:rPr>
        <w:t>this sub</w:t>
      </w:r>
      <w:r w:rsidR="7A12AC8D" w:rsidRPr="4860C4C2">
        <w:rPr>
          <w:color w:val="auto"/>
        </w:rPr>
        <w:t>ject</w:t>
      </w:r>
      <w:r w:rsidR="73DBE158" w:rsidRPr="30CA463F">
        <w:rPr>
          <w:color w:val="auto"/>
        </w:rPr>
        <w:t xml:space="preserve">, </w:t>
      </w:r>
      <w:r w:rsidR="26AED2DD" w:rsidRPr="3D0F3429">
        <w:rPr>
          <w:color w:val="auto"/>
        </w:rPr>
        <w:t xml:space="preserve">which </w:t>
      </w:r>
      <w:r w:rsidR="7B0B3C87" w:rsidRPr="3FCCC11E">
        <w:rPr>
          <w:color w:val="auto"/>
        </w:rPr>
        <w:t>is</w:t>
      </w:r>
      <w:r w:rsidR="26AED2DD" w:rsidRPr="3D0F3429">
        <w:rPr>
          <w:color w:val="auto"/>
        </w:rPr>
        <w:t xml:space="preserve"> to </w:t>
      </w:r>
      <w:r w:rsidR="26AED2DD" w:rsidRPr="62801803">
        <w:rPr>
          <w:color w:val="auto"/>
        </w:rPr>
        <w:t xml:space="preserve">approve each </w:t>
      </w:r>
      <w:r w:rsidR="7B0B3C87" w:rsidRPr="01600CFF">
        <w:rPr>
          <w:color w:val="auto"/>
        </w:rPr>
        <w:t xml:space="preserve">deliverable with a </w:t>
      </w:r>
      <w:r w:rsidR="7B0B3C87" w:rsidRPr="25B624B1">
        <w:rPr>
          <w:color w:val="auto"/>
        </w:rPr>
        <w:t xml:space="preserve">good </w:t>
      </w:r>
      <w:r w:rsidR="7B0B3C87" w:rsidRPr="49746DAD">
        <w:rPr>
          <w:color w:val="auto"/>
        </w:rPr>
        <w:t>mark</w:t>
      </w:r>
      <w:r w:rsidR="1A0D158D" w:rsidRPr="1641B561">
        <w:rPr>
          <w:color w:val="auto"/>
        </w:rPr>
        <w:t xml:space="preserve"> (</w:t>
      </w:r>
      <w:r w:rsidR="1A0D158D" w:rsidRPr="250E7BEA">
        <w:rPr>
          <w:color w:val="auto"/>
        </w:rPr>
        <w:t xml:space="preserve">greater </w:t>
      </w:r>
      <w:r w:rsidR="1A0D158D" w:rsidRPr="7AC46570">
        <w:rPr>
          <w:color w:val="auto"/>
        </w:rPr>
        <w:t>than 7</w:t>
      </w:r>
      <w:r w:rsidR="1A0D158D" w:rsidRPr="58BB4803">
        <w:rPr>
          <w:color w:val="auto"/>
        </w:rPr>
        <w:t>),</w:t>
      </w:r>
      <w:r w:rsidR="1A0D158D" w:rsidRPr="7C0D5E0A">
        <w:rPr>
          <w:color w:val="auto"/>
        </w:rPr>
        <w:t xml:space="preserve"> </w:t>
      </w:r>
      <w:r w:rsidR="1A0D158D" w:rsidRPr="0A6DF19F">
        <w:rPr>
          <w:color w:val="auto"/>
        </w:rPr>
        <w:t xml:space="preserve">and </w:t>
      </w:r>
      <w:r w:rsidR="1A0D158D" w:rsidRPr="5BAD5A5E">
        <w:rPr>
          <w:color w:val="auto"/>
        </w:rPr>
        <w:t xml:space="preserve">greatly </w:t>
      </w:r>
      <w:r w:rsidR="1A0D158D" w:rsidRPr="7EFF7065">
        <w:rPr>
          <w:color w:val="auto"/>
        </w:rPr>
        <w:t xml:space="preserve">understand the </w:t>
      </w:r>
      <w:r w:rsidR="1A0D158D" w:rsidRPr="45A39C74">
        <w:rPr>
          <w:color w:val="auto"/>
        </w:rPr>
        <w:t xml:space="preserve">syllabus provided </w:t>
      </w:r>
      <w:r w:rsidR="1A0D158D" w:rsidRPr="68F5B27B">
        <w:rPr>
          <w:color w:val="auto"/>
        </w:rPr>
        <w:t>in</w:t>
      </w:r>
      <w:r w:rsidR="1A0D158D" w:rsidRPr="3A351B3B">
        <w:rPr>
          <w:color w:val="auto"/>
        </w:rPr>
        <w:t xml:space="preserve"> EV</w:t>
      </w:r>
      <w:r w:rsidR="139CAE2A" w:rsidRPr="636B55F8">
        <w:rPr>
          <w:color w:val="auto"/>
        </w:rPr>
        <w:t>,</w:t>
      </w:r>
      <w:r w:rsidR="139CAE2A" w:rsidRPr="54C5CB75">
        <w:rPr>
          <w:color w:val="auto"/>
        </w:rPr>
        <w:t xml:space="preserve"> </w:t>
      </w:r>
      <w:r w:rsidR="7EE31464" w:rsidRPr="6E072A21">
        <w:rPr>
          <w:color w:val="auto"/>
        </w:rPr>
        <w:t xml:space="preserve">including a superb </w:t>
      </w:r>
      <w:r w:rsidR="7EE31464" w:rsidRPr="0E01EB45">
        <w:rPr>
          <w:color w:val="auto"/>
        </w:rPr>
        <w:t xml:space="preserve">understanding on </w:t>
      </w:r>
      <w:r w:rsidR="7EE31464" w:rsidRPr="09B015D3">
        <w:rPr>
          <w:color w:val="auto"/>
        </w:rPr>
        <w:t xml:space="preserve">the </w:t>
      </w:r>
      <w:r w:rsidR="7EE31464" w:rsidRPr="5536F59D">
        <w:rPr>
          <w:color w:val="auto"/>
        </w:rPr>
        <w:t xml:space="preserve">evaluation and </w:t>
      </w:r>
      <w:r w:rsidR="7EE31464" w:rsidRPr="50A0293C">
        <w:rPr>
          <w:color w:val="auto"/>
        </w:rPr>
        <w:t>grading process.</w:t>
      </w:r>
    </w:p>
    <w:p w14:paraId="4896F0BE" w14:textId="77777777" w:rsidR="5DA6B293" w:rsidRDefault="5DA6B293" w:rsidP="5DA6B293">
      <w:pPr>
        <w:pStyle w:val="Contenido"/>
        <w:rPr>
          <w:color w:val="auto"/>
        </w:rPr>
      </w:pPr>
    </w:p>
    <w:p w14:paraId="619E89D4" w14:textId="77777777" w:rsidR="6A826781" w:rsidRDefault="07C79FE8" w:rsidP="0CD438DE">
      <w:pPr>
        <w:pStyle w:val="Contenido"/>
        <w:rPr>
          <w:color w:val="auto"/>
        </w:rPr>
      </w:pPr>
      <w:r w:rsidRPr="0CD438DE">
        <w:rPr>
          <w:color w:val="auto"/>
        </w:rPr>
        <w:t xml:space="preserve">We </w:t>
      </w:r>
      <w:r w:rsidR="4E2084E8" w:rsidRPr="0CD438DE">
        <w:rPr>
          <w:color w:val="auto"/>
        </w:rPr>
        <w:t>established</w:t>
      </w:r>
      <w:r w:rsidRPr="0CD438DE">
        <w:rPr>
          <w:color w:val="auto"/>
        </w:rPr>
        <w:t xml:space="preserve"> a </w:t>
      </w:r>
      <w:r w:rsidR="12A7CE5C" w:rsidRPr="0CD438DE">
        <w:rPr>
          <w:color w:val="auto"/>
        </w:rPr>
        <w:t>3-point</w:t>
      </w:r>
      <w:r w:rsidRPr="0CD438DE">
        <w:rPr>
          <w:color w:val="auto"/>
        </w:rPr>
        <w:t xml:space="preserve"> s</w:t>
      </w:r>
      <w:r w:rsidR="4569130E" w:rsidRPr="0CD438DE">
        <w:rPr>
          <w:color w:val="auto"/>
        </w:rPr>
        <w:t xml:space="preserve">ystem divided </w:t>
      </w:r>
      <w:r w:rsidR="025BB824" w:rsidRPr="0CD438DE">
        <w:rPr>
          <w:color w:val="auto"/>
        </w:rPr>
        <w:t>into:</w:t>
      </w:r>
      <w:r w:rsidR="4569130E" w:rsidRPr="0CD438DE">
        <w:rPr>
          <w:color w:val="auto"/>
        </w:rPr>
        <w:t xml:space="preserve"> 80% Class </w:t>
      </w:r>
      <w:r w:rsidR="7E42D348" w:rsidRPr="0CD438DE">
        <w:rPr>
          <w:color w:val="auto"/>
        </w:rPr>
        <w:t>assistance,</w:t>
      </w:r>
      <w:r w:rsidR="4569130E" w:rsidRPr="0CD438DE">
        <w:rPr>
          <w:color w:val="auto"/>
        </w:rPr>
        <w:t xml:space="preserve"> 80% Team me</w:t>
      </w:r>
      <w:r w:rsidR="50D6BA85" w:rsidRPr="0CD438DE">
        <w:rPr>
          <w:color w:val="auto"/>
        </w:rPr>
        <w:t>e</w:t>
      </w:r>
      <w:r w:rsidR="4569130E" w:rsidRPr="0CD438DE">
        <w:rPr>
          <w:color w:val="auto"/>
        </w:rPr>
        <w:t>ting</w:t>
      </w:r>
      <w:r w:rsidR="78503445" w:rsidRPr="0CD438DE">
        <w:rPr>
          <w:color w:val="auto"/>
        </w:rPr>
        <w:t>s</w:t>
      </w:r>
      <w:r w:rsidR="0F0AEAE2" w:rsidRPr="0CD438DE">
        <w:rPr>
          <w:color w:val="auto"/>
        </w:rPr>
        <w:t xml:space="preserve"> assisted and 100% task assigned completed. If a member </w:t>
      </w:r>
      <w:r w:rsidR="30292D1E" w:rsidRPr="0CD438DE">
        <w:rPr>
          <w:color w:val="auto"/>
        </w:rPr>
        <w:t>is on that margin will get 1 point for each category or 0 if not. We declare that a member is not being useful with less than 2 points</w:t>
      </w:r>
      <w:r w:rsidR="190E64C0" w:rsidRPr="0CD438DE">
        <w:rPr>
          <w:color w:val="auto"/>
        </w:rPr>
        <w:t xml:space="preserve"> on average. </w:t>
      </w:r>
      <w:r w:rsidR="1C3A9365" w:rsidRPr="0CD438DE">
        <w:rPr>
          <w:color w:val="auto"/>
        </w:rPr>
        <w:t>The result of not being useful can be an expel from the group.</w:t>
      </w:r>
    </w:p>
    <w:p w14:paraId="1A1A7DEF" w14:textId="77777777" w:rsidR="0CD438DE" w:rsidRDefault="0CD438DE" w:rsidP="0CD438DE">
      <w:pPr>
        <w:pStyle w:val="Contenido"/>
        <w:rPr>
          <w:color w:val="auto"/>
        </w:rPr>
      </w:pPr>
    </w:p>
    <w:p w14:paraId="055DED3B" w14:textId="77777777" w:rsidR="6A826781" w:rsidRDefault="5AA374D4" w:rsidP="6A826781">
      <w:pPr>
        <w:pStyle w:val="Contenido"/>
        <w:rPr>
          <w:color w:val="auto"/>
        </w:rPr>
      </w:pPr>
      <w:r w:rsidRPr="0CD438DE">
        <w:rPr>
          <w:color w:val="auto"/>
        </w:rPr>
        <w:t xml:space="preserve">In our team, members that work well will be rewarded </w:t>
      </w:r>
      <w:r w:rsidR="1A0D3921" w:rsidRPr="0CD438DE">
        <w:rPr>
          <w:color w:val="auto"/>
        </w:rPr>
        <w:t>with</w:t>
      </w:r>
      <w:r w:rsidR="19EB5F52" w:rsidRPr="0CD438DE">
        <w:rPr>
          <w:color w:val="auto"/>
        </w:rPr>
        <w:t xml:space="preserve"> a great work environment, </w:t>
      </w:r>
      <w:r w:rsidR="382F68E9" w:rsidRPr="0CD438DE">
        <w:rPr>
          <w:color w:val="auto"/>
        </w:rPr>
        <w:t xml:space="preserve">and a bit less work charge </w:t>
      </w:r>
      <w:r w:rsidR="2B1FA0BF" w:rsidRPr="0CD438DE">
        <w:rPr>
          <w:color w:val="auto"/>
        </w:rPr>
        <w:t xml:space="preserve">in the </w:t>
      </w:r>
      <w:r w:rsidR="382F68E9" w:rsidRPr="0CD438DE">
        <w:rPr>
          <w:color w:val="auto"/>
        </w:rPr>
        <w:t>next delivery.</w:t>
      </w:r>
    </w:p>
    <w:p w14:paraId="7F6294C5" w14:textId="77777777" w:rsidR="6A826781" w:rsidRDefault="6A826781" w:rsidP="6A826781">
      <w:pPr>
        <w:pStyle w:val="Contenido"/>
        <w:rPr>
          <w:color w:val="auto"/>
        </w:rPr>
      </w:pPr>
    </w:p>
    <w:p w14:paraId="03F24D72" w14:textId="77777777" w:rsidR="006B0F82" w:rsidRPr="00E01581" w:rsidRDefault="006B0F82" w:rsidP="00E01581">
      <w:pPr>
        <w:pStyle w:val="Contenido"/>
        <w:rPr>
          <w:noProof/>
        </w:rPr>
      </w:pPr>
      <w:r w:rsidRPr="00E01581">
        <w:rPr>
          <w:noProof/>
        </w:rPr>
        <w:br w:type="page"/>
      </w:r>
    </w:p>
    <w:p w14:paraId="0191B5E8" w14:textId="77777777" w:rsidR="00E01581" w:rsidRDefault="006B0F82" w:rsidP="00653004">
      <w:pPr>
        <w:pStyle w:val="Ttulo1"/>
      </w:pPr>
      <w:bookmarkStart w:id="14" w:name="_Toc127377900"/>
      <w:bookmarkStart w:id="15" w:name="_Toc127385124"/>
      <w:bookmarkStart w:id="16" w:name="_Toc232375944"/>
      <w:r>
        <w:lastRenderedPageBreak/>
        <w:t>Conclusions</w:t>
      </w:r>
      <w:bookmarkEnd w:id="14"/>
      <w:bookmarkEnd w:id="15"/>
      <w:bookmarkEnd w:id="16"/>
    </w:p>
    <w:p w14:paraId="4DFC2E31" w14:textId="77777777" w:rsidR="006B0F82" w:rsidRPr="00653004" w:rsidRDefault="000D62DF" w:rsidP="00E01581">
      <w:pPr>
        <w:pStyle w:val="Contenido"/>
      </w:pPr>
      <w:r w:rsidRPr="0CD438DE">
        <w:rPr>
          <w:color w:val="auto"/>
        </w:rPr>
        <w:t xml:space="preserve">It seems that </w:t>
      </w:r>
      <w:r w:rsidR="005B4256" w:rsidRPr="0CD438DE">
        <w:rPr>
          <w:color w:val="auto"/>
        </w:rPr>
        <w:t>the team</w:t>
      </w:r>
      <w:r w:rsidRPr="0CD438DE">
        <w:rPr>
          <w:color w:val="auto"/>
        </w:rPr>
        <w:t xml:space="preserve"> work</w:t>
      </w:r>
      <w:r w:rsidR="00230F34" w:rsidRPr="0CD438DE">
        <w:rPr>
          <w:color w:val="auto"/>
        </w:rPr>
        <w:t>s very</w:t>
      </w:r>
      <w:r w:rsidRPr="0CD438DE">
        <w:rPr>
          <w:color w:val="auto"/>
        </w:rPr>
        <w:t xml:space="preserve"> well for the first time together despite </w:t>
      </w:r>
      <w:r w:rsidR="005B4256" w:rsidRPr="0CD438DE">
        <w:rPr>
          <w:color w:val="auto"/>
        </w:rPr>
        <w:t>it</w:t>
      </w:r>
      <w:r w:rsidRPr="0CD438DE">
        <w:rPr>
          <w:color w:val="auto"/>
        </w:rPr>
        <w:t xml:space="preserve"> just met</w:t>
      </w:r>
      <w:r w:rsidR="00AB695F" w:rsidRPr="0CD438DE">
        <w:rPr>
          <w:color w:val="auto"/>
        </w:rPr>
        <w:t xml:space="preserve"> and there was one </w:t>
      </w:r>
      <w:r w:rsidR="005327E3" w:rsidRPr="0CD438DE">
        <w:rPr>
          <w:color w:val="auto"/>
        </w:rPr>
        <w:t xml:space="preserve">member who </w:t>
      </w:r>
      <w:r w:rsidR="63B38A17" w:rsidRPr="0CD438DE">
        <w:rPr>
          <w:color w:val="auto"/>
        </w:rPr>
        <w:t>left</w:t>
      </w:r>
      <w:r w:rsidR="4923B7ED" w:rsidRPr="0CD438DE">
        <w:rPr>
          <w:color w:val="auto"/>
        </w:rPr>
        <w:t>.</w:t>
      </w:r>
      <w:r w:rsidRPr="0CD438DE">
        <w:rPr>
          <w:color w:val="auto"/>
        </w:rPr>
        <w:t xml:space="preserve"> </w:t>
      </w:r>
      <w:r w:rsidR="00ED78B0" w:rsidRPr="0CD438DE">
        <w:rPr>
          <w:color w:val="auto"/>
        </w:rPr>
        <w:t>By the time we start working, w</w:t>
      </w:r>
      <w:r w:rsidR="0090644C" w:rsidRPr="0CD438DE">
        <w:rPr>
          <w:color w:val="auto"/>
        </w:rPr>
        <w:t>e divide</w:t>
      </w:r>
      <w:r w:rsidR="14A5D7C7" w:rsidRPr="0CD438DE">
        <w:rPr>
          <w:color w:val="auto"/>
        </w:rPr>
        <w:t>d</w:t>
      </w:r>
      <w:r w:rsidR="0090644C" w:rsidRPr="0CD438DE">
        <w:rPr>
          <w:color w:val="auto"/>
        </w:rPr>
        <w:t xml:space="preserve"> the </w:t>
      </w:r>
      <w:r w:rsidR="001C527C" w:rsidRPr="0CD438DE">
        <w:rPr>
          <w:color w:val="auto"/>
        </w:rPr>
        <w:t xml:space="preserve">tasks </w:t>
      </w:r>
      <w:r w:rsidR="00924A1E" w:rsidRPr="0CD438DE">
        <w:rPr>
          <w:color w:val="auto"/>
        </w:rPr>
        <w:t xml:space="preserve">doing clean and fast work </w:t>
      </w:r>
      <w:r w:rsidR="00E03234" w:rsidRPr="0CD438DE">
        <w:rPr>
          <w:color w:val="auto"/>
        </w:rPr>
        <w:t xml:space="preserve">at the same time </w:t>
      </w:r>
      <w:r w:rsidR="00C67690" w:rsidRPr="0CD438DE">
        <w:rPr>
          <w:color w:val="auto"/>
        </w:rPr>
        <w:t>helping the ones who ha</w:t>
      </w:r>
      <w:r w:rsidR="009D0D48" w:rsidRPr="0CD438DE">
        <w:rPr>
          <w:color w:val="auto"/>
        </w:rPr>
        <w:t xml:space="preserve">d any problem and finally </w:t>
      </w:r>
      <w:r w:rsidR="003B258E" w:rsidRPr="0CD438DE">
        <w:rPr>
          <w:color w:val="auto"/>
        </w:rPr>
        <w:t>we all give</w:t>
      </w:r>
      <w:r w:rsidR="007F6B03" w:rsidRPr="0CD438DE">
        <w:rPr>
          <w:color w:val="auto"/>
        </w:rPr>
        <w:t xml:space="preserve"> a global point of view</w:t>
      </w:r>
      <w:r w:rsidR="003068E4" w:rsidRPr="0CD438DE">
        <w:rPr>
          <w:color w:val="auto"/>
        </w:rPr>
        <w:t>/</w:t>
      </w:r>
      <w:r w:rsidR="009129F7" w:rsidRPr="0CD438DE">
        <w:rPr>
          <w:color w:val="auto"/>
        </w:rPr>
        <w:t>opinion</w:t>
      </w:r>
      <w:r w:rsidR="007F6B03" w:rsidRPr="0CD438DE">
        <w:rPr>
          <w:color w:val="auto"/>
        </w:rPr>
        <w:t xml:space="preserve"> </w:t>
      </w:r>
      <w:r w:rsidR="00A06379" w:rsidRPr="0CD438DE">
        <w:rPr>
          <w:color w:val="auto"/>
        </w:rPr>
        <w:t>of all the documents done</w:t>
      </w:r>
      <w:r w:rsidR="0064356F" w:rsidRPr="0CD438DE">
        <w:rPr>
          <w:color w:val="auto"/>
        </w:rPr>
        <w:t xml:space="preserve"> checking if any changes are needed</w:t>
      </w:r>
      <w:r w:rsidR="000707B8" w:rsidRPr="0CD438DE">
        <w:rPr>
          <w:color w:val="auto"/>
        </w:rPr>
        <w:t>.</w:t>
      </w:r>
      <w:r w:rsidR="0048145F" w:rsidRPr="0CD438DE">
        <w:rPr>
          <w:color w:val="auto"/>
        </w:rPr>
        <w:t xml:space="preserve"> </w:t>
      </w:r>
      <w:proofErr w:type="gramStart"/>
      <w:r w:rsidR="18809DE4" w:rsidRPr="0CD438DE">
        <w:rPr>
          <w:color w:val="auto"/>
        </w:rPr>
        <w:t>At</w:t>
      </w:r>
      <w:r w:rsidR="00F54043" w:rsidRPr="0CD438DE">
        <w:rPr>
          <w:color w:val="auto"/>
        </w:rPr>
        <w:t xml:space="preserve"> the moment</w:t>
      </w:r>
      <w:proofErr w:type="gramEnd"/>
      <w:r w:rsidR="00E04045" w:rsidRPr="0CD438DE">
        <w:rPr>
          <w:color w:val="auto"/>
        </w:rPr>
        <w:t xml:space="preserve">, </w:t>
      </w:r>
      <w:r w:rsidR="00515DA9" w:rsidRPr="0CD438DE">
        <w:rPr>
          <w:color w:val="auto"/>
        </w:rPr>
        <w:t>the team</w:t>
      </w:r>
      <w:r w:rsidR="00F26196" w:rsidRPr="0CD438DE">
        <w:rPr>
          <w:color w:val="auto"/>
        </w:rPr>
        <w:t xml:space="preserve"> </w:t>
      </w:r>
      <w:r w:rsidR="00515DA9" w:rsidRPr="0CD438DE">
        <w:rPr>
          <w:color w:val="auto"/>
        </w:rPr>
        <w:t xml:space="preserve">is </w:t>
      </w:r>
      <w:r w:rsidR="007862A5" w:rsidRPr="0CD438DE">
        <w:rPr>
          <w:color w:val="auto"/>
        </w:rPr>
        <w:t xml:space="preserve">ready with all the structure and </w:t>
      </w:r>
      <w:r w:rsidR="00A130E7" w:rsidRPr="0CD438DE">
        <w:rPr>
          <w:color w:val="auto"/>
        </w:rPr>
        <w:t xml:space="preserve">work plans </w:t>
      </w:r>
      <w:r w:rsidR="00515DA9" w:rsidRPr="0CD438DE">
        <w:rPr>
          <w:color w:val="auto"/>
        </w:rPr>
        <w:t>prepared.</w:t>
      </w:r>
      <w:r>
        <w:br w:type="page"/>
      </w:r>
    </w:p>
    <w:p w14:paraId="5E84EE62" w14:textId="77777777" w:rsidR="006B0F82" w:rsidRDefault="006B0F82" w:rsidP="00653004">
      <w:pPr>
        <w:pStyle w:val="Ttulo1"/>
      </w:pPr>
      <w:bookmarkStart w:id="17" w:name="_Toc127377901"/>
      <w:bookmarkStart w:id="18" w:name="_Toc127385125"/>
      <w:bookmarkStart w:id="19" w:name="_Toc1102022595"/>
      <w:r>
        <w:lastRenderedPageBreak/>
        <w:t>Bibliography</w:t>
      </w:r>
      <w:bookmarkEnd w:id="17"/>
      <w:bookmarkEnd w:id="18"/>
      <w:bookmarkEnd w:id="19"/>
    </w:p>
    <w:p w14:paraId="2CBA1013" w14:textId="77777777" w:rsidR="009C46AD" w:rsidRDefault="009C46AD" w:rsidP="009C46AD">
      <w:pPr>
        <w:pStyle w:val="Contenido"/>
        <w:rPr>
          <w:color w:val="auto"/>
        </w:rPr>
      </w:pPr>
    </w:p>
    <w:p w14:paraId="79078702" w14:textId="77777777" w:rsidR="00E01581" w:rsidRPr="009C46AD" w:rsidRDefault="009C46AD" w:rsidP="009C46AD">
      <w:pPr>
        <w:pStyle w:val="Contenido"/>
        <w:rPr>
          <w:color w:val="auto"/>
        </w:rPr>
      </w:pPr>
      <w:r w:rsidRPr="7A68C2DE">
        <w:rPr>
          <w:color w:val="auto"/>
        </w:rPr>
        <w:t>Intentionally Blank.</w:t>
      </w:r>
    </w:p>
    <w:p w14:paraId="30D35D53" w14:textId="77777777" w:rsidR="7A68C2DE" w:rsidRDefault="7A68C2DE" w:rsidP="7A68C2DE">
      <w:pPr>
        <w:pStyle w:val="Contenido"/>
        <w:rPr>
          <w:color w:val="auto"/>
        </w:rPr>
      </w:pPr>
    </w:p>
    <w:p w14:paraId="37B00DE6" w14:textId="77777777" w:rsidR="7A68C2DE" w:rsidRPr="00CD0D4C" w:rsidRDefault="7A68C2DE" w:rsidP="7A68C2DE">
      <w:pPr>
        <w:pStyle w:val="Contenido"/>
        <w:rPr>
          <w:color w:val="auto"/>
          <w:u w:val="single"/>
        </w:rPr>
      </w:pPr>
    </w:p>
    <w:p w14:paraId="7811F4BD" w14:textId="77777777" w:rsidR="650382B2" w:rsidRDefault="1D40D99B" w:rsidP="7A68C2DE">
      <w:pPr>
        <w:pStyle w:val="Contenido"/>
        <w:rPr>
          <w:color w:val="auto"/>
        </w:rPr>
      </w:pPr>
      <w:r w:rsidRPr="5FCC6F3A">
        <w:rPr>
          <w:color w:val="auto"/>
        </w:rPr>
        <w:t>Signed</w:t>
      </w:r>
      <w:r w:rsidR="650382B2" w:rsidRPr="5FCC6F3A">
        <w:rPr>
          <w:color w:val="auto"/>
        </w:rPr>
        <w:t>:</w:t>
      </w:r>
    </w:p>
    <w:p w14:paraId="63E6DBBD" w14:textId="77777777" w:rsidR="7A68C2DE" w:rsidRDefault="7A68C2DE" w:rsidP="7A68C2DE">
      <w:pPr>
        <w:pStyle w:val="Contenido"/>
        <w:rPr>
          <w:color w:val="auto"/>
        </w:rPr>
      </w:pPr>
    </w:p>
    <w:p w14:paraId="2A88BCD9" w14:textId="77777777" w:rsidR="650382B2" w:rsidRDefault="650382B2" w:rsidP="7A68C2DE">
      <w:pPr>
        <w:pStyle w:val="Contenido"/>
        <w:rPr>
          <w:color w:val="auto"/>
        </w:rPr>
      </w:pPr>
      <w:r w:rsidRPr="7A68C2DE">
        <w:rPr>
          <w:color w:val="auto"/>
        </w:rPr>
        <w:t xml:space="preserve">Antonio José López </w:t>
      </w:r>
      <w:proofErr w:type="spellStart"/>
      <w:r w:rsidRPr="7A68C2DE">
        <w:rPr>
          <w:color w:val="auto"/>
        </w:rPr>
        <w:t>Cubiles</w:t>
      </w:r>
      <w:proofErr w:type="spellEnd"/>
      <w:r>
        <w:tab/>
      </w:r>
      <w:r>
        <w:tab/>
      </w:r>
      <w:r>
        <w:tab/>
      </w:r>
      <w:r w:rsidRPr="7A68C2DE">
        <w:rPr>
          <w:color w:val="auto"/>
        </w:rPr>
        <w:t xml:space="preserve">Pedro </w:t>
      </w:r>
      <w:r w:rsidR="5F211E70" w:rsidRPr="7A68C2DE">
        <w:rPr>
          <w:color w:val="auto"/>
        </w:rPr>
        <w:t>Jesús Ruiz Aguilar</w:t>
      </w:r>
    </w:p>
    <w:p w14:paraId="5AC1ACD8" w14:textId="77777777" w:rsidR="7A68C2DE" w:rsidRDefault="7A68C2DE" w:rsidP="7A68C2DE">
      <w:pPr>
        <w:pStyle w:val="Contenido"/>
        <w:rPr>
          <w:color w:val="auto"/>
        </w:rPr>
      </w:pPr>
    </w:p>
    <w:p w14:paraId="5310B668" w14:textId="77777777" w:rsidR="460F34B6" w:rsidRDefault="460F34B6" w:rsidP="7A68C2DE">
      <w:pPr>
        <w:pStyle w:val="Contenido"/>
      </w:pPr>
      <w:r>
        <w:rPr>
          <w:noProof/>
        </w:rPr>
        <w:drawing>
          <wp:inline distT="0" distB="0" distL="0" distR="0" wp14:anchorId="18346CF5" wp14:editId="2E44BB89">
            <wp:extent cx="2472266" cy="1390650"/>
            <wp:effectExtent l="0" t="0" r="0" b="0"/>
            <wp:docPr id="414790904" name="Imagen 414790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266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56CD89">
        <w:rPr>
          <w:noProof/>
        </w:rPr>
        <w:drawing>
          <wp:inline distT="0" distB="0" distL="0" distR="0" wp14:anchorId="1DDB4A04" wp14:editId="00B34DBB">
            <wp:extent cx="2771217" cy="1379835"/>
            <wp:effectExtent l="0" t="0" r="0" b="0"/>
            <wp:docPr id="52787687" name="Imagen 52787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217" cy="137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88C0" w14:textId="77777777" w:rsidR="7A68C2DE" w:rsidRDefault="7A68C2DE" w:rsidP="7A68C2DE">
      <w:pPr>
        <w:pStyle w:val="Contenido"/>
      </w:pPr>
    </w:p>
    <w:p w14:paraId="04B506D8" w14:textId="77777777" w:rsidR="2DA2E013" w:rsidRPr="0046555F" w:rsidRDefault="2DA2E013" w:rsidP="5FCC6F3A">
      <w:pPr>
        <w:pStyle w:val="Contenido"/>
        <w:rPr>
          <w:bCs w:val="0"/>
          <w:color w:val="auto"/>
          <w:lang w:val="es-ES"/>
        </w:rPr>
      </w:pPr>
      <w:r w:rsidRPr="0046555F">
        <w:rPr>
          <w:bCs w:val="0"/>
          <w:color w:val="auto"/>
          <w:lang w:val="es-ES"/>
        </w:rPr>
        <w:t>Jesús Cárdenas Conejo</w:t>
      </w:r>
      <w:r w:rsidRPr="0046555F">
        <w:rPr>
          <w:lang w:val="es-ES"/>
        </w:rPr>
        <w:tab/>
      </w:r>
      <w:r w:rsidRPr="0046555F">
        <w:rPr>
          <w:lang w:val="es-ES"/>
        </w:rPr>
        <w:tab/>
      </w:r>
      <w:r w:rsidRPr="0046555F">
        <w:rPr>
          <w:lang w:val="es-ES"/>
        </w:rPr>
        <w:tab/>
      </w:r>
      <w:r w:rsidRPr="0046555F">
        <w:rPr>
          <w:lang w:val="es-ES"/>
        </w:rPr>
        <w:tab/>
      </w:r>
      <w:r w:rsidRPr="0046555F">
        <w:rPr>
          <w:bCs w:val="0"/>
          <w:color w:val="auto"/>
          <w:lang w:val="es-ES"/>
        </w:rPr>
        <w:t>I</w:t>
      </w:r>
      <w:r w:rsidR="7DAC0B5D" w:rsidRPr="0046555F">
        <w:rPr>
          <w:bCs w:val="0"/>
          <w:color w:val="auto"/>
          <w:lang w:val="es-ES"/>
        </w:rPr>
        <w:t>smael Ruiz</w:t>
      </w:r>
      <w:r w:rsidR="5E9BF469" w:rsidRPr="0046555F">
        <w:rPr>
          <w:bCs w:val="0"/>
          <w:color w:val="auto"/>
          <w:lang w:val="es-ES"/>
        </w:rPr>
        <w:t xml:space="preserve"> </w:t>
      </w:r>
      <w:r w:rsidR="7DAC0B5D" w:rsidRPr="0046555F">
        <w:rPr>
          <w:bCs w:val="0"/>
          <w:color w:val="auto"/>
          <w:lang w:val="es-ES"/>
        </w:rPr>
        <w:t>Jurado</w:t>
      </w:r>
    </w:p>
    <w:p w14:paraId="2FD43ED2" w14:textId="53ABE073" w:rsidR="2DA2E013" w:rsidRDefault="11C362C1" w:rsidP="00CD0D4C">
      <w:pPr>
        <w:pStyle w:val="Contenido"/>
        <w:rPr>
          <w:bCs w:val="0"/>
          <w:color w:val="auto"/>
        </w:rPr>
      </w:pPr>
      <w:r>
        <w:rPr>
          <w:noProof/>
        </w:rPr>
        <w:drawing>
          <wp:inline distT="0" distB="0" distL="0" distR="0" wp14:anchorId="79B99CFA" wp14:editId="60C81CCE">
            <wp:extent cx="1609306" cy="876300"/>
            <wp:effectExtent l="0" t="0" r="0" b="0"/>
            <wp:docPr id="432053582" name="Imagen 432053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306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A2E013">
        <w:tab/>
      </w:r>
      <w:r w:rsidR="00CD0D4C">
        <w:tab/>
      </w:r>
      <w:r w:rsidR="2DA2E013">
        <w:tab/>
      </w:r>
      <w:r w:rsidR="2DA2E013">
        <w:tab/>
      </w:r>
      <w:r w:rsidR="07B6304E">
        <w:rPr>
          <w:noProof/>
        </w:rPr>
        <w:drawing>
          <wp:inline distT="0" distB="0" distL="0" distR="0" wp14:anchorId="7805E51F" wp14:editId="1533D1BF">
            <wp:extent cx="1866900" cy="969352"/>
            <wp:effectExtent l="0" t="0" r="0" b="0"/>
            <wp:docPr id="1958501015" name="Imagen 195850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6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DA2E013" w:rsidSect="00AB02A7">
      <w:headerReference w:type="default" r:id="rId24"/>
      <w:footerReference w:type="default" r:id="rId25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212D6" w14:textId="77777777" w:rsidR="002C0FB4" w:rsidRDefault="002C0FB4">
      <w:r>
        <w:separator/>
      </w:r>
    </w:p>
    <w:p w14:paraId="6379676B" w14:textId="77777777" w:rsidR="002C0FB4" w:rsidRDefault="002C0FB4"/>
  </w:endnote>
  <w:endnote w:type="continuationSeparator" w:id="0">
    <w:p w14:paraId="552FB287" w14:textId="77777777" w:rsidR="002C0FB4" w:rsidRDefault="002C0FB4">
      <w:r>
        <w:continuationSeparator/>
      </w:r>
    </w:p>
    <w:p w14:paraId="21E0B931" w14:textId="77777777" w:rsidR="002C0FB4" w:rsidRDefault="002C0FB4"/>
  </w:endnote>
  <w:endnote w:type="continuationNotice" w:id="1">
    <w:p w14:paraId="73EDD6A0" w14:textId="77777777" w:rsidR="002C0FB4" w:rsidRDefault="002C0FB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67F77BEA" w14:textId="77777777" w:rsidR="00DF027C" w:rsidRDefault="00DF027C">
        <w:pPr>
          <w:pStyle w:val="Piedepgina"/>
          <w:jc w:val="center"/>
          <w:rPr>
            <w:noProof/>
          </w:rPr>
        </w:pPr>
        <w: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t>2</w:t>
        </w:r>
        <w:r>
          <w:fldChar w:fldCharType="end"/>
        </w:r>
      </w:p>
    </w:sdtContent>
  </w:sdt>
  <w:p w14:paraId="1C59ADA2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4D0F7" w14:textId="77777777" w:rsidR="002C0FB4" w:rsidRDefault="002C0FB4">
      <w:r>
        <w:separator/>
      </w:r>
    </w:p>
    <w:p w14:paraId="07E152D3" w14:textId="77777777" w:rsidR="002C0FB4" w:rsidRDefault="002C0FB4"/>
  </w:footnote>
  <w:footnote w:type="continuationSeparator" w:id="0">
    <w:p w14:paraId="4574B38A" w14:textId="77777777" w:rsidR="002C0FB4" w:rsidRDefault="002C0FB4">
      <w:r>
        <w:continuationSeparator/>
      </w:r>
    </w:p>
    <w:p w14:paraId="29189711" w14:textId="77777777" w:rsidR="002C0FB4" w:rsidRDefault="002C0FB4"/>
  </w:footnote>
  <w:footnote w:type="continuationNotice" w:id="1">
    <w:p w14:paraId="4A264F92" w14:textId="77777777" w:rsidR="002C0FB4" w:rsidRDefault="002C0FB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04F4CFCE" w14:textId="77777777" w:rsidTr="3ABC13C1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6"/>
            <w:right w:val="nil"/>
          </w:tcBorders>
        </w:tcPr>
        <w:p w14:paraId="6392773A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3ED4BC3F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54745"/>
    <w:multiLevelType w:val="multilevel"/>
    <w:tmpl w:val="B5B0B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017FC8"/>
    <w:multiLevelType w:val="hybridMultilevel"/>
    <w:tmpl w:val="BC662D34"/>
    <w:lvl w:ilvl="0" w:tplc="816CB3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D5B16"/>
    <w:multiLevelType w:val="multilevel"/>
    <w:tmpl w:val="41244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0E056E8"/>
    <w:multiLevelType w:val="multilevel"/>
    <w:tmpl w:val="9DFC3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7574F4F"/>
    <w:multiLevelType w:val="hybridMultilevel"/>
    <w:tmpl w:val="40EAD054"/>
    <w:lvl w:ilvl="0" w:tplc="4C4EBE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204ED6"/>
    <w:multiLevelType w:val="hybridMultilevel"/>
    <w:tmpl w:val="74648654"/>
    <w:lvl w:ilvl="0" w:tplc="EA8ED752">
      <w:numFmt w:val="bullet"/>
      <w:pStyle w:val="Prrafodesublista"/>
      <w:lvlText w:val=""/>
      <w:lvlJc w:val="left"/>
      <w:pPr>
        <w:ind w:left="19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08090019">
      <w:start w:val="1"/>
      <w:numFmt w:val="lowerLetter"/>
      <w:lvlText w:val="%2."/>
      <w:lvlJc w:val="left"/>
      <w:pPr>
        <w:ind w:left="2620" w:hanging="360"/>
      </w:pPr>
    </w:lvl>
    <w:lvl w:ilvl="2" w:tplc="0809001B">
      <w:start w:val="1"/>
      <w:numFmt w:val="lowerRoman"/>
      <w:lvlText w:val="%3."/>
      <w:lvlJc w:val="right"/>
      <w:pPr>
        <w:ind w:left="3340" w:hanging="180"/>
      </w:pPr>
    </w:lvl>
    <w:lvl w:ilvl="3" w:tplc="0809000F">
      <w:start w:val="1"/>
      <w:numFmt w:val="decimal"/>
      <w:lvlText w:val="%4."/>
      <w:lvlJc w:val="left"/>
      <w:pPr>
        <w:ind w:left="4060" w:hanging="360"/>
      </w:pPr>
    </w:lvl>
    <w:lvl w:ilvl="4" w:tplc="08090019">
      <w:start w:val="1"/>
      <w:numFmt w:val="lowerLetter"/>
      <w:lvlText w:val="%5."/>
      <w:lvlJc w:val="left"/>
      <w:pPr>
        <w:ind w:left="4780" w:hanging="360"/>
      </w:pPr>
    </w:lvl>
    <w:lvl w:ilvl="5" w:tplc="0809001B">
      <w:start w:val="1"/>
      <w:numFmt w:val="lowerRoman"/>
      <w:lvlText w:val="%6."/>
      <w:lvlJc w:val="right"/>
      <w:pPr>
        <w:ind w:left="5500" w:hanging="180"/>
      </w:pPr>
    </w:lvl>
    <w:lvl w:ilvl="6" w:tplc="0809000F">
      <w:start w:val="1"/>
      <w:numFmt w:val="decimal"/>
      <w:lvlText w:val="%7."/>
      <w:lvlJc w:val="left"/>
      <w:pPr>
        <w:ind w:left="6220" w:hanging="360"/>
      </w:pPr>
    </w:lvl>
    <w:lvl w:ilvl="7" w:tplc="08090019">
      <w:start w:val="1"/>
      <w:numFmt w:val="lowerLetter"/>
      <w:lvlText w:val="%8."/>
      <w:lvlJc w:val="left"/>
      <w:pPr>
        <w:ind w:left="6940" w:hanging="360"/>
      </w:pPr>
    </w:lvl>
    <w:lvl w:ilvl="8" w:tplc="0809001B">
      <w:start w:val="1"/>
      <w:numFmt w:val="lowerRoman"/>
      <w:lvlText w:val="%9."/>
      <w:lvlJc w:val="right"/>
      <w:pPr>
        <w:ind w:left="7660" w:hanging="180"/>
      </w:pPr>
    </w:lvl>
  </w:abstractNum>
  <w:abstractNum w:abstractNumId="6" w15:restartNumberingAfterBreak="0">
    <w:nsid w:val="60934554"/>
    <w:multiLevelType w:val="hybridMultilevel"/>
    <w:tmpl w:val="B4F4A082"/>
    <w:lvl w:ilvl="0" w:tplc="83A6D764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CA3BAE"/>
    <w:multiLevelType w:val="hybridMultilevel"/>
    <w:tmpl w:val="A14692F6"/>
    <w:lvl w:ilvl="0" w:tplc="5E601B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401D0E"/>
    <w:multiLevelType w:val="multilevel"/>
    <w:tmpl w:val="A8CE9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5874222">
    <w:abstractNumId w:val="7"/>
  </w:num>
  <w:num w:numId="2" w16cid:durableId="2117754253">
    <w:abstractNumId w:val="1"/>
  </w:num>
  <w:num w:numId="3" w16cid:durableId="295065820">
    <w:abstractNumId w:val="4"/>
  </w:num>
  <w:num w:numId="4" w16cid:durableId="804397209">
    <w:abstractNumId w:val="6"/>
  </w:num>
  <w:num w:numId="5" w16cid:durableId="2107192935">
    <w:abstractNumId w:val="0"/>
  </w:num>
  <w:num w:numId="6" w16cid:durableId="1174295748">
    <w:abstractNumId w:val="2"/>
  </w:num>
  <w:num w:numId="7" w16cid:durableId="897713479">
    <w:abstractNumId w:val="8"/>
  </w:num>
  <w:num w:numId="8" w16cid:durableId="323434880">
    <w:abstractNumId w:val="3"/>
  </w:num>
  <w:num w:numId="9" w16cid:durableId="247622829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D44"/>
    <w:rsid w:val="00001759"/>
    <w:rsid w:val="0000A4F2"/>
    <w:rsid w:val="00016F6B"/>
    <w:rsid w:val="00020175"/>
    <w:rsid w:val="0002482E"/>
    <w:rsid w:val="00025DF8"/>
    <w:rsid w:val="00026531"/>
    <w:rsid w:val="00036510"/>
    <w:rsid w:val="00040BCD"/>
    <w:rsid w:val="00050324"/>
    <w:rsid w:val="00052F3C"/>
    <w:rsid w:val="00054673"/>
    <w:rsid w:val="00056865"/>
    <w:rsid w:val="000571B0"/>
    <w:rsid w:val="000672F0"/>
    <w:rsid w:val="000707B8"/>
    <w:rsid w:val="000712C1"/>
    <w:rsid w:val="00073118"/>
    <w:rsid w:val="000747A0"/>
    <w:rsid w:val="00074D4D"/>
    <w:rsid w:val="00092A09"/>
    <w:rsid w:val="00096386"/>
    <w:rsid w:val="00097AD4"/>
    <w:rsid w:val="000A0150"/>
    <w:rsid w:val="000B16BD"/>
    <w:rsid w:val="000B1C02"/>
    <w:rsid w:val="000B1D5F"/>
    <w:rsid w:val="000B4651"/>
    <w:rsid w:val="000C112D"/>
    <w:rsid w:val="000D18B0"/>
    <w:rsid w:val="000D1D8C"/>
    <w:rsid w:val="000D2A20"/>
    <w:rsid w:val="000D62DF"/>
    <w:rsid w:val="000D7048"/>
    <w:rsid w:val="000E204D"/>
    <w:rsid w:val="000E63C9"/>
    <w:rsid w:val="000F0531"/>
    <w:rsid w:val="000F2A25"/>
    <w:rsid w:val="000F3B34"/>
    <w:rsid w:val="000F5371"/>
    <w:rsid w:val="000F7E3B"/>
    <w:rsid w:val="0010124D"/>
    <w:rsid w:val="001015AF"/>
    <w:rsid w:val="00125352"/>
    <w:rsid w:val="00130E9D"/>
    <w:rsid w:val="00136056"/>
    <w:rsid w:val="00140DE7"/>
    <w:rsid w:val="00150A6D"/>
    <w:rsid w:val="001562A4"/>
    <w:rsid w:val="00164E1D"/>
    <w:rsid w:val="0017294F"/>
    <w:rsid w:val="001755A8"/>
    <w:rsid w:val="001766B8"/>
    <w:rsid w:val="00185B35"/>
    <w:rsid w:val="0018779B"/>
    <w:rsid w:val="00193E42"/>
    <w:rsid w:val="00195EF9"/>
    <w:rsid w:val="001A7BD9"/>
    <w:rsid w:val="001B2903"/>
    <w:rsid w:val="001C527C"/>
    <w:rsid w:val="001D101B"/>
    <w:rsid w:val="001D58E6"/>
    <w:rsid w:val="001E59B8"/>
    <w:rsid w:val="001E7319"/>
    <w:rsid w:val="001F2BC8"/>
    <w:rsid w:val="001F5F6B"/>
    <w:rsid w:val="001F6432"/>
    <w:rsid w:val="001F7D3C"/>
    <w:rsid w:val="002223CF"/>
    <w:rsid w:val="00225BBD"/>
    <w:rsid w:val="00226AD8"/>
    <w:rsid w:val="00230F34"/>
    <w:rsid w:val="00234998"/>
    <w:rsid w:val="00243EBC"/>
    <w:rsid w:val="00246A35"/>
    <w:rsid w:val="00246C4E"/>
    <w:rsid w:val="002651C0"/>
    <w:rsid w:val="0026556E"/>
    <w:rsid w:val="002668F1"/>
    <w:rsid w:val="002676A1"/>
    <w:rsid w:val="002815C9"/>
    <w:rsid w:val="00282B8D"/>
    <w:rsid w:val="00284348"/>
    <w:rsid w:val="002910C9"/>
    <w:rsid w:val="00294300"/>
    <w:rsid w:val="00295CFC"/>
    <w:rsid w:val="002A6D77"/>
    <w:rsid w:val="002B079E"/>
    <w:rsid w:val="002B5F25"/>
    <w:rsid w:val="002B6E67"/>
    <w:rsid w:val="002C003A"/>
    <w:rsid w:val="002C0FB4"/>
    <w:rsid w:val="002C3B2F"/>
    <w:rsid w:val="002C6805"/>
    <w:rsid w:val="002D6C2A"/>
    <w:rsid w:val="002E717E"/>
    <w:rsid w:val="002E7D4E"/>
    <w:rsid w:val="002F0AB9"/>
    <w:rsid w:val="002F4FF1"/>
    <w:rsid w:val="002F51F5"/>
    <w:rsid w:val="003014D4"/>
    <w:rsid w:val="003019A7"/>
    <w:rsid w:val="003068E4"/>
    <w:rsid w:val="0031035B"/>
    <w:rsid w:val="00312137"/>
    <w:rsid w:val="00312AB3"/>
    <w:rsid w:val="00317976"/>
    <w:rsid w:val="00330359"/>
    <w:rsid w:val="0033762F"/>
    <w:rsid w:val="00344F7F"/>
    <w:rsid w:val="00353C19"/>
    <w:rsid w:val="00357F29"/>
    <w:rsid w:val="00360494"/>
    <w:rsid w:val="003623D3"/>
    <w:rsid w:val="003639C6"/>
    <w:rsid w:val="00363AEC"/>
    <w:rsid w:val="00366C7E"/>
    <w:rsid w:val="00370A5C"/>
    <w:rsid w:val="00372979"/>
    <w:rsid w:val="0037422E"/>
    <w:rsid w:val="00384EA3"/>
    <w:rsid w:val="003956E4"/>
    <w:rsid w:val="003A126F"/>
    <w:rsid w:val="003A39A1"/>
    <w:rsid w:val="003B2138"/>
    <w:rsid w:val="003B258E"/>
    <w:rsid w:val="003B32CD"/>
    <w:rsid w:val="003B6061"/>
    <w:rsid w:val="003B7430"/>
    <w:rsid w:val="003C2191"/>
    <w:rsid w:val="003D1612"/>
    <w:rsid w:val="003D29A0"/>
    <w:rsid w:val="003D3863"/>
    <w:rsid w:val="003D6058"/>
    <w:rsid w:val="003D6329"/>
    <w:rsid w:val="003E41F5"/>
    <w:rsid w:val="003E562D"/>
    <w:rsid w:val="003E7FDB"/>
    <w:rsid w:val="003F7C97"/>
    <w:rsid w:val="00406350"/>
    <w:rsid w:val="00406743"/>
    <w:rsid w:val="00406A59"/>
    <w:rsid w:val="00410EAE"/>
    <w:rsid w:val="004110DE"/>
    <w:rsid w:val="0041126A"/>
    <w:rsid w:val="00411445"/>
    <w:rsid w:val="00413343"/>
    <w:rsid w:val="00413B55"/>
    <w:rsid w:val="004178F5"/>
    <w:rsid w:val="00424099"/>
    <w:rsid w:val="004247B7"/>
    <w:rsid w:val="00430B18"/>
    <w:rsid w:val="0044085A"/>
    <w:rsid w:val="004411D9"/>
    <w:rsid w:val="00442EBF"/>
    <w:rsid w:val="00451E77"/>
    <w:rsid w:val="00452528"/>
    <w:rsid w:val="00456C16"/>
    <w:rsid w:val="0046217F"/>
    <w:rsid w:val="0046555F"/>
    <w:rsid w:val="00471638"/>
    <w:rsid w:val="0047242A"/>
    <w:rsid w:val="00476A67"/>
    <w:rsid w:val="0048145F"/>
    <w:rsid w:val="00481B5A"/>
    <w:rsid w:val="00485824"/>
    <w:rsid w:val="0048A4FC"/>
    <w:rsid w:val="004A530A"/>
    <w:rsid w:val="004B0A73"/>
    <w:rsid w:val="004B1FBB"/>
    <w:rsid w:val="004B21A5"/>
    <w:rsid w:val="004B245C"/>
    <w:rsid w:val="004B5602"/>
    <w:rsid w:val="004C1FBB"/>
    <w:rsid w:val="004C32B8"/>
    <w:rsid w:val="004C77EC"/>
    <w:rsid w:val="004E0CA8"/>
    <w:rsid w:val="004E2C78"/>
    <w:rsid w:val="004E5077"/>
    <w:rsid w:val="004E5FEE"/>
    <w:rsid w:val="004F274C"/>
    <w:rsid w:val="004F70CA"/>
    <w:rsid w:val="00501802"/>
    <w:rsid w:val="005037F0"/>
    <w:rsid w:val="00507EA8"/>
    <w:rsid w:val="0051190D"/>
    <w:rsid w:val="00515DA9"/>
    <w:rsid w:val="00516A86"/>
    <w:rsid w:val="005275F6"/>
    <w:rsid w:val="0053049B"/>
    <w:rsid w:val="005324F1"/>
    <w:rsid w:val="005327E3"/>
    <w:rsid w:val="00532A31"/>
    <w:rsid w:val="0053315C"/>
    <w:rsid w:val="0054629B"/>
    <w:rsid w:val="005537A7"/>
    <w:rsid w:val="0055532B"/>
    <w:rsid w:val="00570E25"/>
    <w:rsid w:val="00572102"/>
    <w:rsid w:val="00575514"/>
    <w:rsid w:val="00581415"/>
    <w:rsid w:val="00584853"/>
    <w:rsid w:val="00594795"/>
    <w:rsid w:val="005A4834"/>
    <w:rsid w:val="005A4B29"/>
    <w:rsid w:val="005A524D"/>
    <w:rsid w:val="005A5D67"/>
    <w:rsid w:val="005B4256"/>
    <w:rsid w:val="005C1DCC"/>
    <w:rsid w:val="005C5F03"/>
    <w:rsid w:val="005C683C"/>
    <w:rsid w:val="005D3E56"/>
    <w:rsid w:val="005D70D6"/>
    <w:rsid w:val="005E159E"/>
    <w:rsid w:val="005E2B1D"/>
    <w:rsid w:val="005E3767"/>
    <w:rsid w:val="005E48B0"/>
    <w:rsid w:val="005F0C98"/>
    <w:rsid w:val="005F1BB0"/>
    <w:rsid w:val="00600F1E"/>
    <w:rsid w:val="0060597A"/>
    <w:rsid w:val="0061074D"/>
    <w:rsid w:val="0061326B"/>
    <w:rsid w:val="00614B50"/>
    <w:rsid w:val="0061570D"/>
    <w:rsid w:val="006219D5"/>
    <w:rsid w:val="00625F28"/>
    <w:rsid w:val="00627DE2"/>
    <w:rsid w:val="006365C5"/>
    <w:rsid w:val="006401F5"/>
    <w:rsid w:val="00640C8E"/>
    <w:rsid w:val="006415AB"/>
    <w:rsid w:val="0064356F"/>
    <w:rsid w:val="006454FD"/>
    <w:rsid w:val="006471CA"/>
    <w:rsid w:val="00653004"/>
    <w:rsid w:val="00656C4D"/>
    <w:rsid w:val="00664F06"/>
    <w:rsid w:val="00673037"/>
    <w:rsid w:val="00675E1C"/>
    <w:rsid w:val="00676D44"/>
    <w:rsid w:val="00693040"/>
    <w:rsid w:val="006934B1"/>
    <w:rsid w:val="006A3172"/>
    <w:rsid w:val="006B0F82"/>
    <w:rsid w:val="006C7E0E"/>
    <w:rsid w:val="006D33B2"/>
    <w:rsid w:val="006E5716"/>
    <w:rsid w:val="006F3952"/>
    <w:rsid w:val="00704346"/>
    <w:rsid w:val="00706E54"/>
    <w:rsid w:val="00717245"/>
    <w:rsid w:val="007174CB"/>
    <w:rsid w:val="00721233"/>
    <w:rsid w:val="007226F2"/>
    <w:rsid w:val="0072505C"/>
    <w:rsid w:val="007302B3"/>
    <w:rsid w:val="00730733"/>
    <w:rsid w:val="007309A6"/>
    <w:rsid w:val="00730E3A"/>
    <w:rsid w:val="00731E0D"/>
    <w:rsid w:val="00732A5D"/>
    <w:rsid w:val="00736AAF"/>
    <w:rsid w:val="00737700"/>
    <w:rsid w:val="0074006A"/>
    <w:rsid w:val="0074395E"/>
    <w:rsid w:val="0075584F"/>
    <w:rsid w:val="00760340"/>
    <w:rsid w:val="00765B2A"/>
    <w:rsid w:val="007804CD"/>
    <w:rsid w:val="00780526"/>
    <w:rsid w:val="00781081"/>
    <w:rsid w:val="00783A34"/>
    <w:rsid w:val="007862A5"/>
    <w:rsid w:val="00792C7C"/>
    <w:rsid w:val="00797A61"/>
    <w:rsid w:val="007A1EBB"/>
    <w:rsid w:val="007A324E"/>
    <w:rsid w:val="007B1EF1"/>
    <w:rsid w:val="007C6B52"/>
    <w:rsid w:val="007D16C5"/>
    <w:rsid w:val="007D320F"/>
    <w:rsid w:val="007D5D17"/>
    <w:rsid w:val="007D5D3A"/>
    <w:rsid w:val="007E0857"/>
    <w:rsid w:val="007E14CF"/>
    <w:rsid w:val="007E39E7"/>
    <w:rsid w:val="007E3A4D"/>
    <w:rsid w:val="007E4B31"/>
    <w:rsid w:val="007F1825"/>
    <w:rsid w:val="007F4AD4"/>
    <w:rsid w:val="007F6B03"/>
    <w:rsid w:val="00814F08"/>
    <w:rsid w:val="0082114C"/>
    <w:rsid w:val="00821F03"/>
    <w:rsid w:val="00822AA1"/>
    <w:rsid w:val="008317A3"/>
    <w:rsid w:val="0083347A"/>
    <w:rsid w:val="00833B53"/>
    <w:rsid w:val="0083428D"/>
    <w:rsid w:val="00842597"/>
    <w:rsid w:val="00844331"/>
    <w:rsid w:val="00846CA7"/>
    <w:rsid w:val="008535D3"/>
    <w:rsid w:val="00862FE4"/>
    <w:rsid w:val="0086389A"/>
    <w:rsid w:val="008652D3"/>
    <w:rsid w:val="00865CBE"/>
    <w:rsid w:val="008703C9"/>
    <w:rsid w:val="0087605E"/>
    <w:rsid w:val="008866A1"/>
    <w:rsid w:val="008941AE"/>
    <w:rsid w:val="00896B8E"/>
    <w:rsid w:val="008A7448"/>
    <w:rsid w:val="008B1FEE"/>
    <w:rsid w:val="008B4B2A"/>
    <w:rsid w:val="008C688F"/>
    <w:rsid w:val="008D0EE6"/>
    <w:rsid w:val="008E492B"/>
    <w:rsid w:val="008E5680"/>
    <w:rsid w:val="008E6233"/>
    <w:rsid w:val="0090351C"/>
    <w:rsid w:val="00903B78"/>
    <w:rsid w:val="00903C32"/>
    <w:rsid w:val="0090494A"/>
    <w:rsid w:val="0090644C"/>
    <w:rsid w:val="009129F7"/>
    <w:rsid w:val="00914D2C"/>
    <w:rsid w:val="00916B16"/>
    <w:rsid w:val="00916C99"/>
    <w:rsid w:val="009173B9"/>
    <w:rsid w:val="009230CD"/>
    <w:rsid w:val="00924A1E"/>
    <w:rsid w:val="00927221"/>
    <w:rsid w:val="0093335D"/>
    <w:rsid w:val="0093613E"/>
    <w:rsid w:val="0093675A"/>
    <w:rsid w:val="00940E86"/>
    <w:rsid w:val="009416EE"/>
    <w:rsid w:val="00943026"/>
    <w:rsid w:val="00950195"/>
    <w:rsid w:val="009501A4"/>
    <w:rsid w:val="00953E3A"/>
    <w:rsid w:val="00966B81"/>
    <w:rsid w:val="00977F79"/>
    <w:rsid w:val="00985187"/>
    <w:rsid w:val="00985BF8"/>
    <w:rsid w:val="0099009D"/>
    <w:rsid w:val="009A32EF"/>
    <w:rsid w:val="009A4398"/>
    <w:rsid w:val="009A4519"/>
    <w:rsid w:val="009B51FB"/>
    <w:rsid w:val="009B7272"/>
    <w:rsid w:val="009C223A"/>
    <w:rsid w:val="009C4355"/>
    <w:rsid w:val="009C46AD"/>
    <w:rsid w:val="009C64BE"/>
    <w:rsid w:val="009C7720"/>
    <w:rsid w:val="009D0A61"/>
    <w:rsid w:val="009D0D48"/>
    <w:rsid w:val="009D4BD3"/>
    <w:rsid w:val="009D7B70"/>
    <w:rsid w:val="009E1FDA"/>
    <w:rsid w:val="009E3706"/>
    <w:rsid w:val="009F14FE"/>
    <w:rsid w:val="009F7C8B"/>
    <w:rsid w:val="00A06379"/>
    <w:rsid w:val="00A130E7"/>
    <w:rsid w:val="00A15D82"/>
    <w:rsid w:val="00A18F23"/>
    <w:rsid w:val="00A20BB0"/>
    <w:rsid w:val="00A20BF1"/>
    <w:rsid w:val="00A23AFA"/>
    <w:rsid w:val="00A2408F"/>
    <w:rsid w:val="00A2471A"/>
    <w:rsid w:val="00A31B3E"/>
    <w:rsid w:val="00A3480A"/>
    <w:rsid w:val="00A50E1A"/>
    <w:rsid w:val="00A532F3"/>
    <w:rsid w:val="00A56169"/>
    <w:rsid w:val="00A5B73C"/>
    <w:rsid w:val="00A64FC9"/>
    <w:rsid w:val="00A67379"/>
    <w:rsid w:val="00A71182"/>
    <w:rsid w:val="00A81E5F"/>
    <w:rsid w:val="00A8235D"/>
    <w:rsid w:val="00A8489E"/>
    <w:rsid w:val="00A84BD9"/>
    <w:rsid w:val="00A90369"/>
    <w:rsid w:val="00AA2A23"/>
    <w:rsid w:val="00AA2ED7"/>
    <w:rsid w:val="00AA4386"/>
    <w:rsid w:val="00AA564D"/>
    <w:rsid w:val="00AB02A7"/>
    <w:rsid w:val="00AB695F"/>
    <w:rsid w:val="00AB7B4D"/>
    <w:rsid w:val="00AC1E0A"/>
    <w:rsid w:val="00AC1F87"/>
    <w:rsid w:val="00AC29F3"/>
    <w:rsid w:val="00AE2CF3"/>
    <w:rsid w:val="00AE7F52"/>
    <w:rsid w:val="00AF6290"/>
    <w:rsid w:val="00AF749B"/>
    <w:rsid w:val="00B0039D"/>
    <w:rsid w:val="00B03091"/>
    <w:rsid w:val="00B10CFF"/>
    <w:rsid w:val="00B1208E"/>
    <w:rsid w:val="00B13F26"/>
    <w:rsid w:val="00B15582"/>
    <w:rsid w:val="00B21317"/>
    <w:rsid w:val="00B21F7B"/>
    <w:rsid w:val="00B220C9"/>
    <w:rsid w:val="00B231E5"/>
    <w:rsid w:val="00B25B59"/>
    <w:rsid w:val="00B30E9F"/>
    <w:rsid w:val="00B319E5"/>
    <w:rsid w:val="00B329DE"/>
    <w:rsid w:val="00B347A9"/>
    <w:rsid w:val="00B50A7D"/>
    <w:rsid w:val="00B65493"/>
    <w:rsid w:val="00B673E8"/>
    <w:rsid w:val="00B70893"/>
    <w:rsid w:val="00B74BD8"/>
    <w:rsid w:val="00B759C1"/>
    <w:rsid w:val="00B81515"/>
    <w:rsid w:val="00B83FF3"/>
    <w:rsid w:val="00B861FD"/>
    <w:rsid w:val="00B8754A"/>
    <w:rsid w:val="00B94BDB"/>
    <w:rsid w:val="00BA103E"/>
    <w:rsid w:val="00BC3958"/>
    <w:rsid w:val="00BD1294"/>
    <w:rsid w:val="00BF1B1F"/>
    <w:rsid w:val="00BF5BBB"/>
    <w:rsid w:val="00C0079E"/>
    <w:rsid w:val="00C02B87"/>
    <w:rsid w:val="00C07895"/>
    <w:rsid w:val="00C17BA3"/>
    <w:rsid w:val="00C17EA6"/>
    <w:rsid w:val="00C2268F"/>
    <w:rsid w:val="00C229F6"/>
    <w:rsid w:val="00C26F34"/>
    <w:rsid w:val="00C27666"/>
    <w:rsid w:val="00C4086D"/>
    <w:rsid w:val="00C44FD6"/>
    <w:rsid w:val="00C55E92"/>
    <w:rsid w:val="00C6463F"/>
    <w:rsid w:val="00C66695"/>
    <w:rsid w:val="00C67690"/>
    <w:rsid w:val="00C86FEB"/>
    <w:rsid w:val="00C916BF"/>
    <w:rsid w:val="00C97437"/>
    <w:rsid w:val="00CA1896"/>
    <w:rsid w:val="00CB2BC2"/>
    <w:rsid w:val="00CB5B28"/>
    <w:rsid w:val="00CD0D4C"/>
    <w:rsid w:val="00CD2CE3"/>
    <w:rsid w:val="00CD6B86"/>
    <w:rsid w:val="00CE6621"/>
    <w:rsid w:val="00CF448B"/>
    <w:rsid w:val="00CF4892"/>
    <w:rsid w:val="00CF5371"/>
    <w:rsid w:val="00CF5E7F"/>
    <w:rsid w:val="00D0323A"/>
    <w:rsid w:val="00D0559F"/>
    <w:rsid w:val="00D064B5"/>
    <w:rsid w:val="00D077E9"/>
    <w:rsid w:val="00D119BA"/>
    <w:rsid w:val="00D12237"/>
    <w:rsid w:val="00D12301"/>
    <w:rsid w:val="00D15AD8"/>
    <w:rsid w:val="00D315CB"/>
    <w:rsid w:val="00D33394"/>
    <w:rsid w:val="00D41EC7"/>
    <w:rsid w:val="00D42CB7"/>
    <w:rsid w:val="00D5413D"/>
    <w:rsid w:val="00D570A9"/>
    <w:rsid w:val="00D57C8C"/>
    <w:rsid w:val="00D6457B"/>
    <w:rsid w:val="00D64682"/>
    <w:rsid w:val="00D65621"/>
    <w:rsid w:val="00D66FFC"/>
    <w:rsid w:val="00D70D02"/>
    <w:rsid w:val="00D73710"/>
    <w:rsid w:val="00D770C7"/>
    <w:rsid w:val="00D82643"/>
    <w:rsid w:val="00D86945"/>
    <w:rsid w:val="00D90290"/>
    <w:rsid w:val="00D9254B"/>
    <w:rsid w:val="00D95EF1"/>
    <w:rsid w:val="00D970B6"/>
    <w:rsid w:val="00DA152A"/>
    <w:rsid w:val="00DA2169"/>
    <w:rsid w:val="00DA2F7A"/>
    <w:rsid w:val="00DB2ACF"/>
    <w:rsid w:val="00DB369A"/>
    <w:rsid w:val="00DB513F"/>
    <w:rsid w:val="00DB6400"/>
    <w:rsid w:val="00DC1E94"/>
    <w:rsid w:val="00DC38F9"/>
    <w:rsid w:val="00DC706A"/>
    <w:rsid w:val="00DD00B2"/>
    <w:rsid w:val="00DD152F"/>
    <w:rsid w:val="00DE073B"/>
    <w:rsid w:val="00DE213F"/>
    <w:rsid w:val="00DE3BFB"/>
    <w:rsid w:val="00DF027C"/>
    <w:rsid w:val="00DF02E2"/>
    <w:rsid w:val="00E00A32"/>
    <w:rsid w:val="00E01581"/>
    <w:rsid w:val="00E03234"/>
    <w:rsid w:val="00E04045"/>
    <w:rsid w:val="00E20694"/>
    <w:rsid w:val="00E21148"/>
    <w:rsid w:val="00E22ACD"/>
    <w:rsid w:val="00E234EC"/>
    <w:rsid w:val="00E2447F"/>
    <w:rsid w:val="00E26619"/>
    <w:rsid w:val="00E27AEF"/>
    <w:rsid w:val="00E370FE"/>
    <w:rsid w:val="00E40EF5"/>
    <w:rsid w:val="00E42167"/>
    <w:rsid w:val="00E45811"/>
    <w:rsid w:val="00E47A9E"/>
    <w:rsid w:val="00E512AF"/>
    <w:rsid w:val="00E51F47"/>
    <w:rsid w:val="00E620B0"/>
    <w:rsid w:val="00E66CC6"/>
    <w:rsid w:val="00E71744"/>
    <w:rsid w:val="00E71F20"/>
    <w:rsid w:val="00E742B1"/>
    <w:rsid w:val="00E75BB0"/>
    <w:rsid w:val="00E81B40"/>
    <w:rsid w:val="00E90150"/>
    <w:rsid w:val="00E91960"/>
    <w:rsid w:val="00E920EB"/>
    <w:rsid w:val="00E94CE5"/>
    <w:rsid w:val="00EA045D"/>
    <w:rsid w:val="00EA2429"/>
    <w:rsid w:val="00EA493B"/>
    <w:rsid w:val="00EB7E5D"/>
    <w:rsid w:val="00EC019A"/>
    <w:rsid w:val="00EC2A6C"/>
    <w:rsid w:val="00EC7343"/>
    <w:rsid w:val="00ED19B2"/>
    <w:rsid w:val="00ED53EF"/>
    <w:rsid w:val="00ED78B0"/>
    <w:rsid w:val="00EE059D"/>
    <w:rsid w:val="00EE0EA9"/>
    <w:rsid w:val="00EE6518"/>
    <w:rsid w:val="00EF26A8"/>
    <w:rsid w:val="00EF458E"/>
    <w:rsid w:val="00EF555B"/>
    <w:rsid w:val="00F027BB"/>
    <w:rsid w:val="00F0736D"/>
    <w:rsid w:val="00F11DCF"/>
    <w:rsid w:val="00F162EA"/>
    <w:rsid w:val="00F17AD3"/>
    <w:rsid w:val="00F24892"/>
    <w:rsid w:val="00F26196"/>
    <w:rsid w:val="00F31DEA"/>
    <w:rsid w:val="00F35583"/>
    <w:rsid w:val="00F37F1E"/>
    <w:rsid w:val="00F406AA"/>
    <w:rsid w:val="00F43FAC"/>
    <w:rsid w:val="00F47380"/>
    <w:rsid w:val="00F52D27"/>
    <w:rsid w:val="00F54043"/>
    <w:rsid w:val="00F56AE1"/>
    <w:rsid w:val="00F6773B"/>
    <w:rsid w:val="00F74A96"/>
    <w:rsid w:val="00F82D95"/>
    <w:rsid w:val="00F83527"/>
    <w:rsid w:val="00F93321"/>
    <w:rsid w:val="00F94862"/>
    <w:rsid w:val="00FA1CFF"/>
    <w:rsid w:val="00FA7073"/>
    <w:rsid w:val="00FB2AEE"/>
    <w:rsid w:val="00FB3E1F"/>
    <w:rsid w:val="00FB5289"/>
    <w:rsid w:val="00FC5DE8"/>
    <w:rsid w:val="00FC7819"/>
    <w:rsid w:val="00FD2755"/>
    <w:rsid w:val="00FD4412"/>
    <w:rsid w:val="00FD583F"/>
    <w:rsid w:val="00FD6EAD"/>
    <w:rsid w:val="00FD7488"/>
    <w:rsid w:val="00FE05B0"/>
    <w:rsid w:val="00FE0936"/>
    <w:rsid w:val="00FE1C04"/>
    <w:rsid w:val="00FF16B4"/>
    <w:rsid w:val="00FF3071"/>
    <w:rsid w:val="00FF3CEC"/>
    <w:rsid w:val="00FF46AD"/>
    <w:rsid w:val="00FF50EA"/>
    <w:rsid w:val="00FF571D"/>
    <w:rsid w:val="00FF5CB8"/>
    <w:rsid w:val="01572455"/>
    <w:rsid w:val="015F1411"/>
    <w:rsid w:val="01600CFF"/>
    <w:rsid w:val="0230DF72"/>
    <w:rsid w:val="025BB824"/>
    <w:rsid w:val="027BFD7F"/>
    <w:rsid w:val="02D59E74"/>
    <w:rsid w:val="0303CAE6"/>
    <w:rsid w:val="030D1932"/>
    <w:rsid w:val="03436405"/>
    <w:rsid w:val="03631827"/>
    <w:rsid w:val="038AC153"/>
    <w:rsid w:val="03B36038"/>
    <w:rsid w:val="03BD132B"/>
    <w:rsid w:val="040E2585"/>
    <w:rsid w:val="049D3D67"/>
    <w:rsid w:val="04ADE1C1"/>
    <w:rsid w:val="04B6CA6B"/>
    <w:rsid w:val="04FAC53B"/>
    <w:rsid w:val="0560399A"/>
    <w:rsid w:val="05FF2B8D"/>
    <w:rsid w:val="061885C0"/>
    <w:rsid w:val="065E1427"/>
    <w:rsid w:val="069C9BB0"/>
    <w:rsid w:val="071FAE99"/>
    <w:rsid w:val="072CC623"/>
    <w:rsid w:val="072CEE9A"/>
    <w:rsid w:val="07A8DCC6"/>
    <w:rsid w:val="07B6304E"/>
    <w:rsid w:val="07BA43F8"/>
    <w:rsid w:val="07C79FE8"/>
    <w:rsid w:val="07D600A4"/>
    <w:rsid w:val="07DB5F56"/>
    <w:rsid w:val="07FED0F9"/>
    <w:rsid w:val="080C718C"/>
    <w:rsid w:val="082713E0"/>
    <w:rsid w:val="082D2DC5"/>
    <w:rsid w:val="0839B318"/>
    <w:rsid w:val="087607E3"/>
    <w:rsid w:val="08A61FDB"/>
    <w:rsid w:val="08D912A5"/>
    <w:rsid w:val="0918144C"/>
    <w:rsid w:val="092DD812"/>
    <w:rsid w:val="094E601A"/>
    <w:rsid w:val="096A6979"/>
    <w:rsid w:val="0970AE8A"/>
    <w:rsid w:val="09962428"/>
    <w:rsid w:val="09A7CAA6"/>
    <w:rsid w:val="09AFD5C9"/>
    <w:rsid w:val="09B015D3"/>
    <w:rsid w:val="09B50369"/>
    <w:rsid w:val="09D9727D"/>
    <w:rsid w:val="0A12D400"/>
    <w:rsid w:val="0A1B7E7F"/>
    <w:rsid w:val="0A343724"/>
    <w:rsid w:val="0A59205B"/>
    <w:rsid w:val="0A6DF19F"/>
    <w:rsid w:val="0A6F9160"/>
    <w:rsid w:val="0AAE257C"/>
    <w:rsid w:val="0AB90FAC"/>
    <w:rsid w:val="0AD269DF"/>
    <w:rsid w:val="0AEC35E2"/>
    <w:rsid w:val="0AF5B46E"/>
    <w:rsid w:val="0B04EC6F"/>
    <w:rsid w:val="0BE7B0F9"/>
    <w:rsid w:val="0C03ADE3"/>
    <w:rsid w:val="0C075A83"/>
    <w:rsid w:val="0C4BEBD0"/>
    <w:rsid w:val="0C7D2B49"/>
    <w:rsid w:val="0C9E866B"/>
    <w:rsid w:val="0CB4C4C6"/>
    <w:rsid w:val="0CD438DE"/>
    <w:rsid w:val="0CF2A310"/>
    <w:rsid w:val="0CF39497"/>
    <w:rsid w:val="0D241EE9"/>
    <w:rsid w:val="0D2ECDFB"/>
    <w:rsid w:val="0D4FED7B"/>
    <w:rsid w:val="0D6DA864"/>
    <w:rsid w:val="0D9B14B7"/>
    <w:rsid w:val="0D9D7011"/>
    <w:rsid w:val="0DC31B74"/>
    <w:rsid w:val="0DC8AD82"/>
    <w:rsid w:val="0E01EB45"/>
    <w:rsid w:val="0E620D67"/>
    <w:rsid w:val="0E62CC1D"/>
    <w:rsid w:val="0E6BEF64"/>
    <w:rsid w:val="0E85B205"/>
    <w:rsid w:val="0E9039D9"/>
    <w:rsid w:val="0EBAF71C"/>
    <w:rsid w:val="0ED75044"/>
    <w:rsid w:val="0F06142E"/>
    <w:rsid w:val="0F0AEAE2"/>
    <w:rsid w:val="0F4001FC"/>
    <w:rsid w:val="0F52071C"/>
    <w:rsid w:val="0F65779A"/>
    <w:rsid w:val="0F9C2958"/>
    <w:rsid w:val="0FB4364C"/>
    <w:rsid w:val="0FFF7ADB"/>
    <w:rsid w:val="1017FF98"/>
    <w:rsid w:val="101FEECF"/>
    <w:rsid w:val="103CA301"/>
    <w:rsid w:val="107FD388"/>
    <w:rsid w:val="10BED56D"/>
    <w:rsid w:val="10C765C0"/>
    <w:rsid w:val="10CEBAD3"/>
    <w:rsid w:val="10F59137"/>
    <w:rsid w:val="111F8FC4"/>
    <w:rsid w:val="114C5A75"/>
    <w:rsid w:val="119E3718"/>
    <w:rsid w:val="11A09E95"/>
    <w:rsid w:val="11C362C1"/>
    <w:rsid w:val="11E713EC"/>
    <w:rsid w:val="11E98914"/>
    <w:rsid w:val="11F10EDF"/>
    <w:rsid w:val="1205B1BE"/>
    <w:rsid w:val="1267FB7E"/>
    <w:rsid w:val="12A14BF1"/>
    <w:rsid w:val="12A7CE5C"/>
    <w:rsid w:val="12A891B7"/>
    <w:rsid w:val="12D77CDF"/>
    <w:rsid w:val="13090884"/>
    <w:rsid w:val="131EDB4B"/>
    <w:rsid w:val="133348E3"/>
    <w:rsid w:val="13384111"/>
    <w:rsid w:val="134783AA"/>
    <w:rsid w:val="136437DC"/>
    <w:rsid w:val="137A7579"/>
    <w:rsid w:val="139CAE2A"/>
    <w:rsid w:val="13A65379"/>
    <w:rsid w:val="13C0CD2E"/>
    <w:rsid w:val="13C96BEF"/>
    <w:rsid w:val="13D0B584"/>
    <w:rsid w:val="1413731F"/>
    <w:rsid w:val="14299B8C"/>
    <w:rsid w:val="142AAD3D"/>
    <w:rsid w:val="1439A773"/>
    <w:rsid w:val="1456A3A6"/>
    <w:rsid w:val="145FBF21"/>
    <w:rsid w:val="149DB8A9"/>
    <w:rsid w:val="14A5D7C7"/>
    <w:rsid w:val="14B09412"/>
    <w:rsid w:val="14BC7E98"/>
    <w:rsid w:val="14D89966"/>
    <w:rsid w:val="151E8C74"/>
    <w:rsid w:val="1524BE2A"/>
    <w:rsid w:val="1554739B"/>
    <w:rsid w:val="15CC3CB4"/>
    <w:rsid w:val="15DE995F"/>
    <w:rsid w:val="160B37BD"/>
    <w:rsid w:val="1624F697"/>
    <w:rsid w:val="1641B561"/>
    <w:rsid w:val="166661B1"/>
    <w:rsid w:val="166918A5"/>
    <w:rsid w:val="16F76739"/>
    <w:rsid w:val="1705857A"/>
    <w:rsid w:val="17102EC7"/>
    <w:rsid w:val="17195008"/>
    <w:rsid w:val="1754C3DB"/>
    <w:rsid w:val="17A0A397"/>
    <w:rsid w:val="17A63DD5"/>
    <w:rsid w:val="17A800CA"/>
    <w:rsid w:val="17AD1721"/>
    <w:rsid w:val="17BA92D5"/>
    <w:rsid w:val="1808EFAD"/>
    <w:rsid w:val="183216B8"/>
    <w:rsid w:val="18457668"/>
    <w:rsid w:val="1847BF7E"/>
    <w:rsid w:val="18809DE4"/>
    <w:rsid w:val="18892000"/>
    <w:rsid w:val="18D7FD63"/>
    <w:rsid w:val="18DF5C5E"/>
    <w:rsid w:val="190E64C0"/>
    <w:rsid w:val="19296E69"/>
    <w:rsid w:val="19B5C90F"/>
    <w:rsid w:val="19CDE719"/>
    <w:rsid w:val="19E068B1"/>
    <w:rsid w:val="19EB5F52"/>
    <w:rsid w:val="1A00A8B8"/>
    <w:rsid w:val="1A0D158D"/>
    <w:rsid w:val="1A0D3921"/>
    <w:rsid w:val="1A4513C2"/>
    <w:rsid w:val="1A620462"/>
    <w:rsid w:val="1A746391"/>
    <w:rsid w:val="1A7A1A4E"/>
    <w:rsid w:val="1A7FB4B3"/>
    <w:rsid w:val="1AB79FAB"/>
    <w:rsid w:val="1B69B77A"/>
    <w:rsid w:val="1B69F784"/>
    <w:rsid w:val="1B7CC5F2"/>
    <w:rsid w:val="1B9B9CC8"/>
    <w:rsid w:val="1B9BED34"/>
    <w:rsid w:val="1BCA8176"/>
    <w:rsid w:val="1BCEB53A"/>
    <w:rsid w:val="1BE9C235"/>
    <w:rsid w:val="1C2B5F25"/>
    <w:rsid w:val="1C3A9365"/>
    <w:rsid w:val="1C8B43DE"/>
    <w:rsid w:val="1C966DC2"/>
    <w:rsid w:val="1CF2F6C6"/>
    <w:rsid w:val="1D0287BE"/>
    <w:rsid w:val="1D0587DB"/>
    <w:rsid w:val="1D16E04E"/>
    <w:rsid w:val="1D40D99B"/>
    <w:rsid w:val="1D550844"/>
    <w:rsid w:val="1D69DAE9"/>
    <w:rsid w:val="1D843C68"/>
    <w:rsid w:val="1DCBF4E3"/>
    <w:rsid w:val="1DDEECC3"/>
    <w:rsid w:val="1DEB3BAB"/>
    <w:rsid w:val="1E2A1543"/>
    <w:rsid w:val="1EABBA78"/>
    <w:rsid w:val="1EAD1C39"/>
    <w:rsid w:val="1EB2B0AF"/>
    <w:rsid w:val="1EB5C77A"/>
    <w:rsid w:val="1EE8F6B2"/>
    <w:rsid w:val="1F56CD89"/>
    <w:rsid w:val="1FB2D8B9"/>
    <w:rsid w:val="200CAC7F"/>
    <w:rsid w:val="201A1E18"/>
    <w:rsid w:val="202A9A39"/>
    <w:rsid w:val="203D289D"/>
    <w:rsid w:val="205B16B3"/>
    <w:rsid w:val="20684FAE"/>
    <w:rsid w:val="20C2CD96"/>
    <w:rsid w:val="21087AE8"/>
    <w:rsid w:val="21098AED"/>
    <w:rsid w:val="214527FD"/>
    <w:rsid w:val="2179B8F6"/>
    <w:rsid w:val="219F2E94"/>
    <w:rsid w:val="21B34A77"/>
    <w:rsid w:val="21BF148C"/>
    <w:rsid w:val="21EE3285"/>
    <w:rsid w:val="21F5932B"/>
    <w:rsid w:val="221E949E"/>
    <w:rsid w:val="2242393C"/>
    <w:rsid w:val="2251866D"/>
    <w:rsid w:val="22B1CFCD"/>
    <w:rsid w:val="22C4CE6B"/>
    <w:rsid w:val="22CBC178"/>
    <w:rsid w:val="23119F83"/>
    <w:rsid w:val="23340E89"/>
    <w:rsid w:val="233AC18C"/>
    <w:rsid w:val="2344747F"/>
    <w:rsid w:val="235D373A"/>
    <w:rsid w:val="23704311"/>
    <w:rsid w:val="237D9C5A"/>
    <w:rsid w:val="23ABEBB4"/>
    <w:rsid w:val="23C6A507"/>
    <w:rsid w:val="24079D49"/>
    <w:rsid w:val="2457B8C3"/>
    <w:rsid w:val="246663E4"/>
    <w:rsid w:val="24811AAF"/>
    <w:rsid w:val="24D056D9"/>
    <w:rsid w:val="24F7422E"/>
    <w:rsid w:val="24F77404"/>
    <w:rsid w:val="250E7BEA"/>
    <w:rsid w:val="251099C0"/>
    <w:rsid w:val="251A3FCA"/>
    <w:rsid w:val="2529CF56"/>
    <w:rsid w:val="253FFB44"/>
    <w:rsid w:val="2549BFE6"/>
    <w:rsid w:val="2590179B"/>
    <w:rsid w:val="259D61F6"/>
    <w:rsid w:val="25B624B1"/>
    <w:rsid w:val="25C40684"/>
    <w:rsid w:val="25F2BEDB"/>
    <w:rsid w:val="263C4951"/>
    <w:rsid w:val="264CC49C"/>
    <w:rsid w:val="266CAB6A"/>
    <w:rsid w:val="26803E36"/>
    <w:rsid w:val="26AB4FEA"/>
    <w:rsid w:val="26AED2DD"/>
    <w:rsid w:val="26C11F16"/>
    <w:rsid w:val="26CBEE13"/>
    <w:rsid w:val="26E358B5"/>
    <w:rsid w:val="26EFD01A"/>
    <w:rsid w:val="2705763F"/>
    <w:rsid w:val="27539041"/>
    <w:rsid w:val="2782838C"/>
    <w:rsid w:val="27A3617B"/>
    <w:rsid w:val="27AA5C7F"/>
    <w:rsid w:val="27DE7D3E"/>
    <w:rsid w:val="28C12200"/>
    <w:rsid w:val="28CD0A9A"/>
    <w:rsid w:val="2901FBC4"/>
    <w:rsid w:val="291211EC"/>
    <w:rsid w:val="2925FC95"/>
    <w:rsid w:val="295F5861"/>
    <w:rsid w:val="2969623F"/>
    <w:rsid w:val="298BBDCA"/>
    <w:rsid w:val="29B05C04"/>
    <w:rsid w:val="29BE3DD7"/>
    <w:rsid w:val="29E64DC3"/>
    <w:rsid w:val="29F89CEB"/>
    <w:rsid w:val="29FAB56D"/>
    <w:rsid w:val="2A082161"/>
    <w:rsid w:val="2A09B5AD"/>
    <w:rsid w:val="2A1967CB"/>
    <w:rsid w:val="2A335976"/>
    <w:rsid w:val="2A78B50C"/>
    <w:rsid w:val="2A888F1D"/>
    <w:rsid w:val="2AC0F435"/>
    <w:rsid w:val="2B1FA0BF"/>
    <w:rsid w:val="2B205DD3"/>
    <w:rsid w:val="2B265CB8"/>
    <w:rsid w:val="2B62C50C"/>
    <w:rsid w:val="2B7FDB44"/>
    <w:rsid w:val="2BC663DE"/>
    <w:rsid w:val="2BE8F444"/>
    <w:rsid w:val="2C03ECA6"/>
    <w:rsid w:val="2C421A67"/>
    <w:rsid w:val="2C758642"/>
    <w:rsid w:val="2CE83A2F"/>
    <w:rsid w:val="2D4AEC07"/>
    <w:rsid w:val="2D6E5ECF"/>
    <w:rsid w:val="2D8BAFC9"/>
    <w:rsid w:val="2DA2E013"/>
    <w:rsid w:val="2DD75F03"/>
    <w:rsid w:val="2E0B25B3"/>
    <w:rsid w:val="2E227D10"/>
    <w:rsid w:val="2E856C51"/>
    <w:rsid w:val="2EC59CE8"/>
    <w:rsid w:val="2ED97308"/>
    <w:rsid w:val="2EDC7169"/>
    <w:rsid w:val="2F07748A"/>
    <w:rsid w:val="2FA3F9AE"/>
    <w:rsid w:val="2FBF86F9"/>
    <w:rsid w:val="2FD65176"/>
    <w:rsid w:val="2FF31040"/>
    <w:rsid w:val="301FD059"/>
    <w:rsid w:val="30292D1E"/>
    <w:rsid w:val="307C66A6"/>
    <w:rsid w:val="30CA463F"/>
    <w:rsid w:val="30CD8C0D"/>
    <w:rsid w:val="30D948CE"/>
    <w:rsid w:val="310F20D1"/>
    <w:rsid w:val="31422EFD"/>
    <w:rsid w:val="3169CA7A"/>
    <w:rsid w:val="31CDB072"/>
    <w:rsid w:val="31FB34CD"/>
    <w:rsid w:val="320C8043"/>
    <w:rsid w:val="32921803"/>
    <w:rsid w:val="32AA38AE"/>
    <w:rsid w:val="32B8EE67"/>
    <w:rsid w:val="32CAF387"/>
    <w:rsid w:val="32FD5BAB"/>
    <w:rsid w:val="330D5AC0"/>
    <w:rsid w:val="33251C2A"/>
    <w:rsid w:val="33772FD5"/>
    <w:rsid w:val="338367E6"/>
    <w:rsid w:val="338F5B18"/>
    <w:rsid w:val="346E4134"/>
    <w:rsid w:val="34BFC2CD"/>
    <w:rsid w:val="34F118FE"/>
    <w:rsid w:val="34F2B49C"/>
    <w:rsid w:val="35115A55"/>
    <w:rsid w:val="354324E6"/>
    <w:rsid w:val="35BAD03B"/>
    <w:rsid w:val="362896C7"/>
    <w:rsid w:val="363BD474"/>
    <w:rsid w:val="3669BC52"/>
    <w:rsid w:val="3672DF1A"/>
    <w:rsid w:val="369999B1"/>
    <w:rsid w:val="36CC8B80"/>
    <w:rsid w:val="37079CAB"/>
    <w:rsid w:val="370B8E22"/>
    <w:rsid w:val="37124BBD"/>
    <w:rsid w:val="37190A53"/>
    <w:rsid w:val="371EC69F"/>
    <w:rsid w:val="37328EF6"/>
    <w:rsid w:val="373FE0B7"/>
    <w:rsid w:val="37658926"/>
    <w:rsid w:val="376A43EB"/>
    <w:rsid w:val="37D6D224"/>
    <w:rsid w:val="37EF125D"/>
    <w:rsid w:val="38027843"/>
    <w:rsid w:val="382F68E9"/>
    <w:rsid w:val="38C085E5"/>
    <w:rsid w:val="3900F4E0"/>
    <w:rsid w:val="395D4DC4"/>
    <w:rsid w:val="395D4E1B"/>
    <w:rsid w:val="396CC233"/>
    <w:rsid w:val="3979A6EC"/>
    <w:rsid w:val="399D3B3C"/>
    <w:rsid w:val="39A5063F"/>
    <w:rsid w:val="3A20EB0C"/>
    <w:rsid w:val="3A2A9DFF"/>
    <w:rsid w:val="3A351B3B"/>
    <w:rsid w:val="3A491899"/>
    <w:rsid w:val="3A549C8C"/>
    <w:rsid w:val="3AA1B7E3"/>
    <w:rsid w:val="3AB25636"/>
    <w:rsid w:val="3ABC13C1"/>
    <w:rsid w:val="3AE51534"/>
    <w:rsid w:val="3AF60240"/>
    <w:rsid w:val="3B6582F0"/>
    <w:rsid w:val="3B78F36E"/>
    <w:rsid w:val="3BBD58FE"/>
    <w:rsid w:val="3BDE873E"/>
    <w:rsid w:val="3BEBE3FE"/>
    <w:rsid w:val="3C317265"/>
    <w:rsid w:val="3C3B1AC0"/>
    <w:rsid w:val="3C600C64"/>
    <w:rsid w:val="3C65AC0A"/>
    <w:rsid w:val="3C7099A4"/>
    <w:rsid w:val="3C800226"/>
    <w:rsid w:val="3C8512BB"/>
    <w:rsid w:val="3CA6E813"/>
    <w:rsid w:val="3CE236A7"/>
    <w:rsid w:val="3D0F3429"/>
    <w:rsid w:val="3D288E5C"/>
    <w:rsid w:val="3D2AF6D4"/>
    <w:rsid w:val="3D3C31AB"/>
    <w:rsid w:val="3D59C8BA"/>
    <w:rsid w:val="3DA12FDD"/>
    <w:rsid w:val="3DA19B72"/>
    <w:rsid w:val="3DA92DEE"/>
    <w:rsid w:val="3DA99390"/>
    <w:rsid w:val="3E129E5C"/>
    <w:rsid w:val="3E17B444"/>
    <w:rsid w:val="3E4A191A"/>
    <w:rsid w:val="3E8492CD"/>
    <w:rsid w:val="3E9C2793"/>
    <w:rsid w:val="3EB9EACE"/>
    <w:rsid w:val="3EBC679A"/>
    <w:rsid w:val="3ED88A75"/>
    <w:rsid w:val="3F0AB5E3"/>
    <w:rsid w:val="3F46D97B"/>
    <w:rsid w:val="3F5AFF7E"/>
    <w:rsid w:val="3FA9768F"/>
    <w:rsid w:val="3FAD5772"/>
    <w:rsid w:val="3FCCC11E"/>
    <w:rsid w:val="4028836F"/>
    <w:rsid w:val="40A8E4B3"/>
    <w:rsid w:val="40D6526F"/>
    <w:rsid w:val="40F20359"/>
    <w:rsid w:val="41796C60"/>
    <w:rsid w:val="41B44704"/>
    <w:rsid w:val="41DB1D68"/>
    <w:rsid w:val="423B0CB9"/>
    <w:rsid w:val="4263F0CC"/>
    <w:rsid w:val="42757256"/>
    <w:rsid w:val="42A53B40"/>
    <w:rsid w:val="42AA5BBD"/>
    <w:rsid w:val="42F1F819"/>
    <w:rsid w:val="434AE1CE"/>
    <w:rsid w:val="435C270C"/>
    <w:rsid w:val="4363E8CD"/>
    <w:rsid w:val="437D6597"/>
    <w:rsid w:val="4383F7DC"/>
    <w:rsid w:val="43A3B975"/>
    <w:rsid w:val="43C8F1AA"/>
    <w:rsid w:val="43F05F86"/>
    <w:rsid w:val="4414E39D"/>
    <w:rsid w:val="4453115E"/>
    <w:rsid w:val="4459CFF4"/>
    <w:rsid w:val="447C503A"/>
    <w:rsid w:val="44FA2D45"/>
    <w:rsid w:val="45096FDE"/>
    <w:rsid w:val="450D55AA"/>
    <w:rsid w:val="45567B91"/>
    <w:rsid w:val="4569130E"/>
    <w:rsid w:val="457827F1"/>
    <w:rsid w:val="45A39C74"/>
    <w:rsid w:val="45ADE6DF"/>
    <w:rsid w:val="45B9F6B7"/>
    <w:rsid w:val="45BA24C7"/>
    <w:rsid w:val="45CBF4CB"/>
    <w:rsid w:val="45E3368E"/>
    <w:rsid w:val="460C6AD2"/>
    <w:rsid w:val="460F34B6"/>
    <w:rsid w:val="46862490"/>
    <w:rsid w:val="46CCE126"/>
    <w:rsid w:val="46FADA8D"/>
    <w:rsid w:val="471563B0"/>
    <w:rsid w:val="473CAA4E"/>
    <w:rsid w:val="47A3214D"/>
    <w:rsid w:val="47B9760A"/>
    <w:rsid w:val="483988BC"/>
    <w:rsid w:val="48433BAF"/>
    <w:rsid w:val="485240DF"/>
    <w:rsid w:val="4860C4C2"/>
    <w:rsid w:val="48680F3D"/>
    <w:rsid w:val="487A6AE8"/>
    <w:rsid w:val="489C62CD"/>
    <w:rsid w:val="48ADDB0D"/>
    <w:rsid w:val="48C14B8B"/>
    <w:rsid w:val="48CFC3DB"/>
    <w:rsid w:val="48E6C7C2"/>
    <w:rsid w:val="48F65C65"/>
    <w:rsid w:val="49157980"/>
    <w:rsid w:val="4923B7ED"/>
    <w:rsid w:val="4946A5E2"/>
    <w:rsid w:val="496D0D07"/>
    <w:rsid w:val="49746DAD"/>
    <w:rsid w:val="49E84FC4"/>
    <w:rsid w:val="4A2339B1"/>
    <w:rsid w:val="4A380AF5"/>
    <w:rsid w:val="4AAFF3B3"/>
    <w:rsid w:val="4AEB91BE"/>
    <w:rsid w:val="4AEFEBDF"/>
    <w:rsid w:val="4AF67E39"/>
    <w:rsid w:val="4AFC7286"/>
    <w:rsid w:val="4B203F5D"/>
    <w:rsid w:val="4B2A5C74"/>
    <w:rsid w:val="4B520DCF"/>
    <w:rsid w:val="4B77509C"/>
    <w:rsid w:val="4B80BCCD"/>
    <w:rsid w:val="4BDD4373"/>
    <w:rsid w:val="4C855F49"/>
    <w:rsid w:val="4CA3579B"/>
    <w:rsid w:val="4CC3D50B"/>
    <w:rsid w:val="4CC5CD49"/>
    <w:rsid w:val="4CD3AD84"/>
    <w:rsid w:val="4D154C0C"/>
    <w:rsid w:val="4D22C83D"/>
    <w:rsid w:val="4D6F4710"/>
    <w:rsid w:val="4DA496BF"/>
    <w:rsid w:val="4E128D89"/>
    <w:rsid w:val="4E1325E1"/>
    <w:rsid w:val="4E2084E8"/>
    <w:rsid w:val="4E5EF982"/>
    <w:rsid w:val="4EB82D90"/>
    <w:rsid w:val="4EE69DF2"/>
    <w:rsid w:val="4EF67803"/>
    <w:rsid w:val="4EFE59F6"/>
    <w:rsid w:val="4F142854"/>
    <w:rsid w:val="4F665E8E"/>
    <w:rsid w:val="4F9D478C"/>
    <w:rsid w:val="4F9DB090"/>
    <w:rsid w:val="4FA935D8"/>
    <w:rsid w:val="4FB8C4F4"/>
    <w:rsid w:val="50345BE9"/>
    <w:rsid w:val="503A5036"/>
    <w:rsid w:val="504AF490"/>
    <w:rsid w:val="508530DA"/>
    <w:rsid w:val="50A0293C"/>
    <w:rsid w:val="50A2EBC3"/>
    <w:rsid w:val="50BA4A16"/>
    <w:rsid w:val="50C5D1AB"/>
    <w:rsid w:val="50D6BA85"/>
    <w:rsid w:val="50F229C7"/>
    <w:rsid w:val="50F55A2C"/>
    <w:rsid w:val="5144D30E"/>
    <w:rsid w:val="5151566B"/>
    <w:rsid w:val="5163256F"/>
    <w:rsid w:val="51671E87"/>
    <w:rsid w:val="519191E9"/>
    <w:rsid w:val="51960CA6"/>
    <w:rsid w:val="51A9BA8D"/>
    <w:rsid w:val="51B404F8"/>
    <w:rsid w:val="52027C09"/>
    <w:rsid w:val="520907CE"/>
    <w:rsid w:val="522BB04D"/>
    <w:rsid w:val="52310D22"/>
    <w:rsid w:val="52F0B2E7"/>
    <w:rsid w:val="531D4831"/>
    <w:rsid w:val="535C883C"/>
    <w:rsid w:val="53A023A7"/>
    <w:rsid w:val="53D8FFCA"/>
    <w:rsid w:val="53F3E6B8"/>
    <w:rsid w:val="54150733"/>
    <w:rsid w:val="541C5C46"/>
    <w:rsid w:val="542BC61D"/>
    <w:rsid w:val="547E23F0"/>
    <w:rsid w:val="54C5CB75"/>
    <w:rsid w:val="54EBA72E"/>
    <w:rsid w:val="5520852F"/>
    <w:rsid w:val="5536F59D"/>
    <w:rsid w:val="557A8BC6"/>
    <w:rsid w:val="5591BAEA"/>
    <w:rsid w:val="55A5E29A"/>
    <w:rsid w:val="55C2C904"/>
    <w:rsid w:val="55EFD548"/>
    <w:rsid w:val="55F6332A"/>
    <w:rsid w:val="56038D72"/>
    <w:rsid w:val="56615E6D"/>
    <w:rsid w:val="5684762B"/>
    <w:rsid w:val="56A2025B"/>
    <w:rsid w:val="56D88875"/>
    <w:rsid w:val="56E381E3"/>
    <w:rsid w:val="57005060"/>
    <w:rsid w:val="57064F45"/>
    <w:rsid w:val="570F2610"/>
    <w:rsid w:val="57301069"/>
    <w:rsid w:val="576B5EFD"/>
    <w:rsid w:val="5771861B"/>
    <w:rsid w:val="57748EA5"/>
    <w:rsid w:val="5802D724"/>
    <w:rsid w:val="583C8E63"/>
    <w:rsid w:val="588AF082"/>
    <w:rsid w:val="58919A26"/>
    <w:rsid w:val="58929FA4"/>
    <w:rsid w:val="58A40AAB"/>
    <w:rsid w:val="58BA0E7B"/>
    <w:rsid w:val="58BB4803"/>
    <w:rsid w:val="58BCDB9A"/>
    <w:rsid w:val="590B0D6E"/>
    <w:rsid w:val="59348E84"/>
    <w:rsid w:val="5943FB5E"/>
    <w:rsid w:val="594D6C8B"/>
    <w:rsid w:val="5975F4D3"/>
    <w:rsid w:val="5999082F"/>
    <w:rsid w:val="59A48322"/>
    <w:rsid w:val="59A5E3E8"/>
    <w:rsid w:val="5A1EA187"/>
    <w:rsid w:val="5A4641CB"/>
    <w:rsid w:val="5A5D03D4"/>
    <w:rsid w:val="5AA374D4"/>
    <w:rsid w:val="5AA5F2BA"/>
    <w:rsid w:val="5AB79F2D"/>
    <w:rsid w:val="5ACF989A"/>
    <w:rsid w:val="5BAD5A5E"/>
    <w:rsid w:val="5C24D270"/>
    <w:rsid w:val="5C88FCFF"/>
    <w:rsid w:val="5CA6D812"/>
    <w:rsid w:val="5CAF63CB"/>
    <w:rsid w:val="5CBECDA2"/>
    <w:rsid w:val="5CCF872D"/>
    <w:rsid w:val="5D2B3D05"/>
    <w:rsid w:val="5D4A12A6"/>
    <w:rsid w:val="5D730113"/>
    <w:rsid w:val="5D8AFA80"/>
    <w:rsid w:val="5DA6B293"/>
    <w:rsid w:val="5DF35585"/>
    <w:rsid w:val="5E23C555"/>
    <w:rsid w:val="5E2FA357"/>
    <w:rsid w:val="5E5518F5"/>
    <w:rsid w:val="5E7A6880"/>
    <w:rsid w:val="5E879CE2"/>
    <w:rsid w:val="5E9261AD"/>
    <w:rsid w:val="5E9BF469"/>
    <w:rsid w:val="5EA593D7"/>
    <w:rsid w:val="5EC34428"/>
    <w:rsid w:val="5ECD6755"/>
    <w:rsid w:val="5ED0F32A"/>
    <w:rsid w:val="5F211E70"/>
    <w:rsid w:val="5F5CDF96"/>
    <w:rsid w:val="5FCC6F3A"/>
    <w:rsid w:val="5FFE697F"/>
    <w:rsid w:val="60344CAE"/>
    <w:rsid w:val="60614A30"/>
    <w:rsid w:val="606CF868"/>
    <w:rsid w:val="60750A3C"/>
    <w:rsid w:val="6076767E"/>
    <w:rsid w:val="608E47B2"/>
    <w:rsid w:val="60CDAEFB"/>
    <w:rsid w:val="61063070"/>
    <w:rsid w:val="615BCBB9"/>
    <w:rsid w:val="61C079A3"/>
    <w:rsid w:val="61C953E1"/>
    <w:rsid w:val="61E70ECA"/>
    <w:rsid w:val="61EDCD60"/>
    <w:rsid w:val="620A89D7"/>
    <w:rsid w:val="620E2392"/>
    <w:rsid w:val="6222F4D6"/>
    <w:rsid w:val="623C1D33"/>
    <w:rsid w:val="626432EA"/>
    <w:rsid w:val="626EDD2C"/>
    <w:rsid w:val="62759AC7"/>
    <w:rsid w:val="627EABAA"/>
    <w:rsid w:val="62801803"/>
    <w:rsid w:val="628A7D6E"/>
    <w:rsid w:val="62B03CB3"/>
    <w:rsid w:val="62E40E32"/>
    <w:rsid w:val="6301437A"/>
    <w:rsid w:val="632466CB"/>
    <w:rsid w:val="634C6187"/>
    <w:rsid w:val="6352BA7B"/>
    <w:rsid w:val="63535C8B"/>
    <w:rsid w:val="636B55F8"/>
    <w:rsid w:val="639221C4"/>
    <w:rsid w:val="63B38A17"/>
    <w:rsid w:val="63BF8199"/>
    <w:rsid w:val="63DD3FD1"/>
    <w:rsid w:val="63FC4497"/>
    <w:rsid w:val="6409B473"/>
    <w:rsid w:val="641EE759"/>
    <w:rsid w:val="64307C3F"/>
    <w:rsid w:val="6456C6BE"/>
    <w:rsid w:val="648FC84E"/>
    <w:rsid w:val="6501320C"/>
    <w:rsid w:val="65028ACD"/>
    <w:rsid w:val="650382B2"/>
    <w:rsid w:val="652B0860"/>
    <w:rsid w:val="65514847"/>
    <w:rsid w:val="65CC2562"/>
    <w:rsid w:val="660BB849"/>
    <w:rsid w:val="6617CF54"/>
    <w:rsid w:val="66309DA2"/>
    <w:rsid w:val="66334DB5"/>
    <w:rsid w:val="663CEAE3"/>
    <w:rsid w:val="66440E20"/>
    <w:rsid w:val="666983BE"/>
    <w:rsid w:val="66EFCF9C"/>
    <w:rsid w:val="6717922C"/>
    <w:rsid w:val="671C068C"/>
    <w:rsid w:val="672DFD6B"/>
    <w:rsid w:val="67437C44"/>
    <w:rsid w:val="67860ABB"/>
    <w:rsid w:val="67B37877"/>
    <w:rsid w:val="67B90653"/>
    <w:rsid w:val="67BA043C"/>
    <w:rsid w:val="682D81AC"/>
    <w:rsid w:val="68B34B42"/>
    <w:rsid w:val="68C21BFB"/>
    <w:rsid w:val="68C45E6F"/>
    <w:rsid w:val="68F5B27B"/>
    <w:rsid w:val="68FAED3C"/>
    <w:rsid w:val="6903ED62"/>
    <w:rsid w:val="69308963"/>
    <w:rsid w:val="6934FEFF"/>
    <w:rsid w:val="698D69C8"/>
    <w:rsid w:val="699895E5"/>
    <w:rsid w:val="69D83A97"/>
    <w:rsid w:val="6A01D822"/>
    <w:rsid w:val="6A305A03"/>
    <w:rsid w:val="6A78E75F"/>
    <w:rsid w:val="6A826781"/>
    <w:rsid w:val="6ADEE991"/>
    <w:rsid w:val="6AE57C5A"/>
    <w:rsid w:val="6B0FF75F"/>
    <w:rsid w:val="6B30EC0A"/>
    <w:rsid w:val="6B76C1EC"/>
    <w:rsid w:val="6BA714A9"/>
    <w:rsid w:val="6BE599C7"/>
    <w:rsid w:val="6BE6FB88"/>
    <w:rsid w:val="6BE9E54D"/>
    <w:rsid w:val="6C136192"/>
    <w:rsid w:val="6C194B47"/>
    <w:rsid w:val="6C311C7B"/>
    <w:rsid w:val="6C32F7FB"/>
    <w:rsid w:val="6C432116"/>
    <w:rsid w:val="6C6EC8B8"/>
    <w:rsid w:val="6C7B9F72"/>
    <w:rsid w:val="6C948E04"/>
    <w:rsid w:val="6CB248ED"/>
    <w:rsid w:val="6CBBB2B3"/>
    <w:rsid w:val="6CF08BDE"/>
    <w:rsid w:val="6D3C36CB"/>
    <w:rsid w:val="6D452A0D"/>
    <w:rsid w:val="6D754FB8"/>
    <w:rsid w:val="6D901549"/>
    <w:rsid w:val="6D958FBF"/>
    <w:rsid w:val="6DC5BF07"/>
    <w:rsid w:val="6E072A21"/>
    <w:rsid w:val="6E42628A"/>
    <w:rsid w:val="6E4E888D"/>
    <w:rsid w:val="6E5A2926"/>
    <w:rsid w:val="6EE8834D"/>
    <w:rsid w:val="6EF6DA20"/>
    <w:rsid w:val="6F3869C2"/>
    <w:rsid w:val="6F49D364"/>
    <w:rsid w:val="6F4A8424"/>
    <w:rsid w:val="6F58D894"/>
    <w:rsid w:val="6F6CB40A"/>
    <w:rsid w:val="6F6FE07A"/>
    <w:rsid w:val="6FC1B18A"/>
    <w:rsid w:val="6FF56DA2"/>
    <w:rsid w:val="700DFD8C"/>
    <w:rsid w:val="700F559C"/>
    <w:rsid w:val="70676213"/>
    <w:rsid w:val="708EBFE9"/>
    <w:rsid w:val="70B5CE8C"/>
    <w:rsid w:val="70C15D17"/>
    <w:rsid w:val="70CB9B6D"/>
    <w:rsid w:val="70E36E1E"/>
    <w:rsid w:val="70F4A8F5"/>
    <w:rsid w:val="713344C4"/>
    <w:rsid w:val="7157E2C8"/>
    <w:rsid w:val="71ADF939"/>
    <w:rsid w:val="71F0BE15"/>
    <w:rsid w:val="7227D0BF"/>
    <w:rsid w:val="724EB528"/>
    <w:rsid w:val="729EF5FA"/>
    <w:rsid w:val="7300872A"/>
    <w:rsid w:val="730E5661"/>
    <w:rsid w:val="738DBC6B"/>
    <w:rsid w:val="73DBE158"/>
    <w:rsid w:val="73F344F5"/>
    <w:rsid w:val="7428C1D6"/>
    <w:rsid w:val="7437045C"/>
    <w:rsid w:val="74648DC3"/>
    <w:rsid w:val="74AB15A8"/>
    <w:rsid w:val="74F5A976"/>
    <w:rsid w:val="74FBD094"/>
    <w:rsid w:val="752F3C2E"/>
    <w:rsid w:val="758BB2BF"/>
    <w:rsid w:val="758D4656"/>
    <w:rsid w:val="75A36EC3"/>
    <w:rsid w:val="75A79CA8"/>
    <w:rsid w:val="75C03825"/>
    <w:rsid w:val="75E43B2A"/>
    <w:rsid w:val="7636266C"/>
    <w:rsid w:val="7646E609"/>
    <w:rsid w:val="76500FB8"/>
    <w:rsid w:val="7672305E"/>
    <w:rsid w:val="768BEA31"/>
    <w:rsid w:val="76B58EAF"/>
    <w:rsid w:val="76BBAA3A"/>
    <w:rsid w:val="76CCE511"/>
    <w:rsid w:val="76D376E2"/>
    <w:rsid w:val="76F5B4AE"/>
    <w:rsid w:val="770FEE5A"/>
    <w:rsid w:val="773563F8"/>
    <w:rsid w:val="77654C3A"/>
    <w:rsid w:val="776E724D"/>
    <w:rsid w:val="777F49C1"/>
    <w:rsid w:val="779C9427"/>
    <w:rsid w:val="77E066BE"/>
    <w:rsid w:val="78274B53"/>
    <w:rsid w:val="7838CE2B"/>
    <w:rsid w:val="78503445"/>
    <w:rsid w:val="79A5FCD5"/>
    <w:rsid w:val="79C7E111"/>
    <w:rsid w:val="79F3B09E"/>
    <w:rsid w:val="7A12A50F"/>
    <w:rsid w:val="7A12AC8D"/>
    <w:rsid w:val="7A640FE0"/>
    <w:rsid w:val="7A68C2DE"/>
    <w:rsid w:val="7A6B40B5"/>
    <w:rsid w:val="7A6E5AE8"/>
    <w:rsid w:val="7A7AEE08"/>
    <w:rsid w:val="7AC46570"/>
    <w:rsid w:val="7B062A99"/>
    <w:rsid w:val="7B0B3C87"/>
    <w:rsid w:val="7B6B6C27"/>
    <w:rsid w:val="7B71C51B"/>
    <w:rsid w:val="7B9A3011"/>
    <w:rsid w:val="7BBAEAEA"/>
    <w:rsid w:val="7BC23565"/>
    <w:rsid w:val="7C05F845"/>
    <w:rsid w:val="7C0D5E0A"/>
    <w:rsid w:val="7C1EC132"/>
    <w:rsid w:val="7C4C5412"/>
    <w:rsid w:val="7CD15561"/>
    <w:rsid w:val="7D054E22"/>
    <w:rsid w:val="7D220D51"/>
    <w:rsid w:val="7D3969C9"/>
    <w:rsid w:val="7D45D7E2"/>
    <w:rsid w:val="7D5AB4DF"/>
    <w:rsid w:val="7D5FFF05"/>
    <w:rsid w:val="7D70B78E"/>
    <w:rsid w:val="7D8E67DF"/>
    <w:rsid w:val="7D9BB0A2"/>
    <w:rsid w:val="7DAC0B5D"/>
    <w:rsid w:val="7E3C04F3"/>
    <w:rsid w:val="7E3DD5F3"/>
    <w:rsid w:val="7E42D348"/>
    <w:rsid w:val="7E4DD742"/>
    <w:rsid w:val="7E5066F8"/>
    <w:rsid w:val="7EE31464"/>
    <w:rsid w:val="7EFF7065"/>
    <w:rsid w:val="7F12E0E3"/>
    <w:rsid w:val="7F32508E"/>
    <w:rsid w:val="7FDBE018"/>
    <w:rsid w:val="7FE1BB18"/>
    <w:rsid w:val="7FE1F881"/>
    <w:rsid w:val="7FED6649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E27938"/>
  <w15:docId w15:val="{5D83FAE5-9E81-49F5-9759-636527261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3ABC13C1"/>
    <w:pPr>
      <w:spacing w:after="0"/>
    </w:pPr>
    <w:rPr>
      <w:rFonts w:eastAsiaTheme="minorEastAsia"/>
      <w:b/>
      <w:bCs/>
      <w:color w:val="082A75" w:themeColor="text2"/>
      <w:sz w:val="28"/>
      <w:szCs w:val="28"/>
      <w:lang w:val="en-US"/>
    </w:rPr>
  </w:style>
  <w:style w:type="paragraph" w:styleId="Ttulo1">
    <w:name w:val="heading 1"/>
    <w:basedOn w:val="Normal"/>
    <w:link w:val="Ttulo1Car"/>
    <w:uiPriority w:val="4"/>
    <w:qFormat/>
    <w:rsid w:val="3ABC13C1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sz w:val="52"/>
      <w:szCs w:val="52"/>
    </w:rPr>
  </w:style>
  <w:style w:type="paragraph" w:styleId="Ttulo2">
    <w:name w:val="heading 2"/>
    <w:basedOn w:val="Normal"/>
    <w:next w:val="Normal"/>
    <w:link w:val="Ttulo2Car"/>
    <w:uiPriority w:val="4"/>
    <w:qFormat/>
    <w:rsid w:val="3ABC13C1"/>
    <w:pPr>
      <w:keepNext/>
      <w:spacing w:after="240"/>
      <w:outlineLvl w:val="1"/>
    </w:pPr>
    <w:rPr>
      <w:rFonts w:eastAsiaTheme="majorEastAsia" w:cstheme="majorBidi"/>
      <w:b w:val="0"/>
      <w:bCs w:val="0"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33B53"/>
    <w:pPr>
      <w:keepNext/>
      <w:spacing w:before="40"/>
      <w:outlineLvl w:val="2"/>
    </w:pPr>
    <w:rPr>
      <w:rFonts w:asciiTheme="majorHAnsi" w:eastAsiaTheme="majorEastAsia" w:hAnsiTheme="majorHAnsi" w:cstheme="majorBidi"/>
      <w:bCs w:val="0"/>
      <w:color w:val="012639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33B53"/>
    <w:pPr>
      <w:keepNext/>
      <w:spacing w:before="40"/>
      <w:outlineLvl w:val="3"/>
    </w:pPr>
    <w:rPr>
      <w:rFonts w:asciiTheme="majorHAnsi" w:eastAsiaTheme="majorEastAsia" w:hAnsiTheme="majorHAnsi" w:cstheme="majorBidi"/>
      <w:bCs w:val="0"/>
      <w:i/>
      <w:iCs/>
      <w:color w:val="013A57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833B53"/>
    <w:pPr>
      <w:keepNext/>
      <w:spacing w:before="40"/>
      <w:outlineLvl w:val="4"/>
    </w:pPr>
    <w:rPr>
      <w:rFonts w:asciiTheme="majorHAnsi" w:eastAsiaTheme="majorEastAsia" w:hAnsiTheme="majorHAnsi" w:cstheme="majorBidi"/>
      <w:bCs w:val="0"/>
      <w:color w:val="013A57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833B53"/>
    <w:pPr>
      <w:keepNext/>
      <w:spacing w:before="40"/>
      <w:outlineLvl w:val="5"/>
    </w:pPr>
    <w:rPr>
      <w:rFonts w:asciiTheme="majorHAnsi" w:eastAsiaTheme="majorEastAsia" w:hAnsiTheme="majorHAnsi" w:cstheme="majorBidi"/>
      <w:bCs w:val="0"/>
      <w:color w:val="012639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833B53"/>
    <w:pPr>
      <w:keepNext/>
      <w:spacing w:before="40"/>
      <w:outlineLvl w:val="6"/>
    </w:pPr>
    <w:rPr>
      <w:rFonts w:asciiTheme="majorHAnsi" w:eastAsiaTheme="majorEastAsia" w:hAnsiTheme="majorHAnsi" w:cstheme="majorBidi"/>
      <w:bCs w:val="0"/>
      <w:i/>
      <w:iCs/>
      <w:color w:val="012639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833B53"/>
    <w:pPr>
      <w:keepNext/>
      <w:spacing w:before="40"/>
      <w:outlineLvl w:val="7"/>
    </w:pPr>
    <w:rPr>
      <w:rFonts w:asciiTheme="majorHAnsi" w:eastAsiaTheme="majorEastAsia" w:hAnsiTheme="majorHAnsi" w:cstheme="majorBidi"/>
      <w:bCs w:val="0"/>
      <w:color w:val="221D5D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833B53"/>
    <w:pPr>
      <w:keepNext/>
      <w:spacing w:before="40"/>
      <w:outlineLvl w:val="8"/>
    </w:pPr>
    <w:rPr>
      <w:rFonts w:asciiTheme="majorHAnsi" w:eastAsiaTheme="majorEastAsia" w:hAnsiTheme="majorHAnsi" w:cstheme="majorBidi"/>
      <w:bCs w:val="0"/>
      <w:i/>
      <w:iCs/>
      <w:color w:val="221D5D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3ABC13C1"/>
    <w:pPr>
      <w:spacing w:after="200"/>
    </w:pPr>
    <w:rPr>
      <w:rFonts w:asciiTheme="majorHAnsi" w:eastAsiaTheme="majorEastAsia" w:hAnsiTheme="majorHAnsi" w:cstheme="majorBidi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72"/>
      <w:lang w:val="en-US"/>
    </w:rPr>
  </w:style>
  <w:style w:type="paragraph" w:styleId="Subttulo">
    <w:name w:val="Subtitle"/>
    <w:basedOn w:val="Normal"/>
    <w:link w:val="SubttuloCar"/>
    <w:uiPriority w:val="2"/>
    <w:qFormat/>
    <w:rsid w:val="3ABC13C1"/>
    <w:rPr>
      <w:b w:val="0"/>
      <w:bCs w:val="0"/>
      <w:caps/>
      <w:sz w:val="32"/>
      <w:szCs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z w:val="32"/>
      <w:szCs w:val="32"/>
      <w:lang w:val="en-US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bCs/>
      <w:color w:val="061F57" w:themeColor="text2" w:themeShade="BF"/>
      <w:sz w:val="52"/>
      <w:szCs w:val="52"/>
      <w:lang w:val="en-US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3ABC13C1"/>
    <w:pPr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36"/>
      <w:lang w:val="en-US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uiPriority w:val="1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uiPriority w:val="1"/>
    <w:qFormat/>
    <w:rsid w:val="00DF027C"/>
  </w:style>
  <w:style w:type="character" w:customStyle="1" w:styleId="Carcterdecontenido">
    <w:name w:val="Carácter de contenido"/>
    <w:basedOn w:val="Fuentedeprrafopredeter"/>
    <w:link w:val="Contenido"/>
    <w:uiPriority w:val="1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uiPriority w:val="1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676D44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3ABC13C1"/>
    <w:pPr>
      <w:spacing w:after="0"/>
    </w:pPr>
    <w:rPr>
      <w:b w:val="0"/>
      <w:bCs w:val="0"/>
      <w:color w:val="013A57" w:themeColor="accent1" w:themeShade="BF"/>
      <w:sz w:val="32"/>
      <w:szCs w:val="32"/>
      <w:lang w:eastAsia="ja-JP"/>
    </w:rPr>
  </w:style>
  <w:style w:type="paragraph" w:styleId="TDC1">
    <w:name w:val="toc 1"/>
    <w:basedOn w:val="Normal"/>
    <w:next w:val="Normal"/>
    <w:uiPriority w:val="39"/>
    <w:unhideWhenUsed/>
    <w:rsid w:val="3ABC13C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53004"/>
    <w:rPr>
      <w:color w:val="3592CF" w:themeColor="hyperlink"/>
      <w:u w:val="single"/>
    </w:rPr>
  </w:style>
  <w:style w:type="paragraph" w:customStyle="1" w:styleId="paragraph">
    <w:name w:val="paragraph"/>
    <w:basedOn w:val="Normal"/>
    <w:uiPriority w:val="1"/>
    <w:rsid w:val="3ABC13C1"/>
    <w:pPr>
      <w:spacing w:beforeAutospacing="1" w:afterAutospacing="1"/>
    </w:pPr>
    <w:rPr>
      <w:rFonts w:ascii="Times New Roman" w:eastAsia="Times New Roman" w:hAnsi="Times New Roman" w:cs="Times New Roman"/>
      <w:b w:val="0"/>
      <w:bCs w:val="0"/>
      <w:color w:val="auto"/>
      <w:sz w:val="24"/>
      <w:szCs w:val="24"/>
      <w:lang w:eastAsia="ja-JP"/>
    </w:rPr>
  </w:style>
  <w:style w:type="character" w:customStyle="1" w:styleId="normaltextrun">
    <w:name w:val="normaltextrun"/>
    <w:basedOn w:val="Fuentedeprrafopredeter"/>
    <w:rsid w:val="00370A5C"/>
  </w:style>
  <w:style w:type="character" w:customStyle="1" w:styleId="eop">
    <w:name w:val="eop"/>
    <w:basedOn w:val="Fuentedeprrafopredeter"/>
    <w:rsid w:val="00370A5C"/>
  </w:style>
  <w:style w:type="table" w:styleId="Tablaconcuadrcula4-nfasis2">
    <w:name w:val="Grid Table 4 Accent 2"/>
    <w:basedOn w:val="Tablanormal"/>
    <w:uiPriority w:val="49"/>
    <w:rsid w:val="00370A5C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paragraph" w:customStyle="1" w:styleId="Prrafodesublista">
    <w:name w:val="Párrafo de sublista"/>
    <w:basedOn w:val="Prrafodelista"/>
    <w:uiPriority w:val="1"/>
    <w:qFormat/>
    <w:rsid w:val="3ABC13C1"/>
    <w:pPr>
      <w:keepNext/>
      <w:numPr>
        <w:numId w:val="9"/>
      </w:numPr>
      <w:tabs>
        <w:tab w:val="num" w:pos="360"/>
      </w:tabs>
      <w:spacing w:before="120" w:after="120"/>
      <w:jc w:val="both"/>
    </w:pPr>
    <w:rPr>
      <w:rFonts w:eastAsia="Courier New" w:cs="Courier New"/>
      <w:b w:val="0"/>
      <w:bCs w:val="0"/>
      <w:color w:val="auto"/>
      <w:sz w:val="22"/>
      <w:szCs w:val="22"/>
      <w:lang w:val="en-GB"/>
    </w:rPr>
  </w:style>
  <w:style w:type="character" w:customStyle="1" w:styleId="Ttulo3Car">
    <w:name w:val="Título 3 Car"/>
    <w:basedOn w:val="Fuentedeprrafopredeter"/>
    <w:link w:val="Ttulo3"/>
    <w:uiPriority w:val="9"/>
    <w:rsid w:val="00833B53"/>
    <w:rPr>
      <w:rFonts w:asciiTheme="majorHAnsi" w:eastAsiaTheme="majorEastAsia" w:hAnsiTheme="majorHAnsi" w:cstheme="majorBidi"/>
      <w:b/>
      <w:bCs/>
      <w:color w:val="012639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rsid w:val="00833B53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8"/>
      <w:lang w:val="en-US"/>
    </w:rPr>
  </w:style>
  <w:style w:type="character" w:customStyle="1" w:styleId="Ttulo5Car">
    <w:name w:val="Título 5 Car"/>
    <w:basedOn w:val="Fuentedeprrafopredeter"/>
    <w:link w:val="Ttulo5"/>
    <w:uiPriority w:val="9"/>
    <w:rsid w:val="00833B53"/>
    <w:rPr>
      <w:rFonts w:asciiTheme="majorHAnsi" w:eastAsiaTheme="majorEastAsia" w:hAnsiTheme="majorHAnsi" w:cstheme="majorBidi"/>
      <w:b/>
      <w:color w:val="013A57" w:themeColor="accent1" w:themeShade="BF"/>
      <w:sz w:val="28"/>
      <w:szCs w:val="28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rsid w:val="00833B53"/>
    <w:rPr>
      <w:rFonts w:asciiTheme="majorHAnsi" w:eastAsiaTheme="majorEastAsia" w:hAnsiTheme="majorHAnsi" w:cstheme="majorBidi"/>
      <w:b/>
      <w:color w:val="012639"/>
      <w:sz w:val="28"/>
      <w:szCs w:val="28"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rsid w:val="00833B53"/>
    <w:rPr>
      <w:rFonts w:asciiTheme="majorHAnsi" w:eastAsiaTheme="majorEastAsia" w:hAnsiTheme="majorHAnsi" w:cstheme="majorBidi"/>
      <w:b/>
      <w:i/>
      <w:iCs/>
      <w:color w:val="012639"/>
      <w:sz w:val="28"/>
      <w:szCs w:val="28"/>
      <w:lang w:val="en-US"/>
    </w:rPr>
  </w:style>
  <w:style w:type="character" w:customStyle="1" w:styleId="Ttulo8Car">
    <w:name w:val="Título 8 Car"/>
    <w:basedOn w:val="Fuentedeprrafopredeter"/>
    <w:link w:val="Ttulo8"/>
    <w:uiPriority w:val="9"/>
    <w:rsid w:val="00833B53"/>
    <w:rPr>
      <w:rFonts w:asciiTheme="majorHAnsi" w:eastAsiaTheme="majorEastAsia" w:hAnsiTheme="majorHAnsi" w:cstheme="majorBidi"/>
      <w:b/>
      <w:bCs/>
      <w:color w:val="221D5D"/>
      <w:sz w:val="21"/>
      <w:szCs w:val="21"/>
      <w:lang w:val="en-US"/>
    </w:rPr>
  </w:style>
  <w:style w:type="character" w:customStyle="1" w:styleId="Ttulo9Car">
    <w:name w:val="Título 9 Car"/>
    <w:basedOn w:val="Fuentedeprrafopredeter"/>
    <w:link w:val="Ttulo9"/>
    <w:uiPriority w:val="9"/>
    <w:rsid w:val="00833B53"/>
    <w:rPr>
      <w:rFonts w:asciiTheme="majorHAnsi" w:eastAsiaTheme="majorEastAsia" w:hAnsiTheme="majorHAnsi" w:cstheme="majorBidi"/>
      <w:b/>
      <w:bCs/>
      <w:i/>
      <w:iCs/>
      <w:color w:val="221D5D"/>
      <w:sz w:val="21"/>
      <w:szCs w:val="21"/>
      <w:lang w:val="en-US"/>
    </w:rPr>
  </w:style>
  <w:style w:type="paragraph" w:styleId="Cita">
    <w:name w:val="Quote"/>
    <w:basedOn w:val="Normal"/>
    <w:next w:val="Normal"/>
    <w:link w:val="CitaCar"/>
    <w:uiPriority w:val="29"/>
    <w:qFormat/>
    <w:rsid w:val="00833B53"/>
    <w:pPr>
      <w:spacing w:before="200"/>
      <w:ind w:left="864" w:right="864"/>
      <w:jc w:val="center"/>
    </w:pPr>
    <w:rPr>
      <w:bCs w:val="0"/>
      <w:i/>
      <w:iCs/>
      <w:color w:val="2E287F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33B53"/>
    <w:rPr>
      <w:rFonts w:eastAsiaTheme="minorEastAsia"/>
      <w:b/>
      <w:i/>
      <w:iCs/>
      <w:color w:val="2E287F" w:themeColor="text1" w:themeTint="BF"/>
      <w:sz w:val="28"/>
      <w:szCs w:val="28"/>
      <w:lang w:val="en-US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33B53"/>
    <w:pPr>
      <w:spacing w:before="360" w:after="360"/>
      <w:ind w:left="864" w:right="864"/>
      <w:jc w:val="center"/>
    </w:pPr>
    <w:rPr>
      <w:bCs w:val="0"/>
      <w:i/>
      <w:iCs/>
      <w:color w:val="024F7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33B53"/>
    <w:rPr>
      <w:rFonts w:eastAsiaTheme="minorEastAsia"/>
      <w:b/>
      <w:i/>
      <w:iCs/>
      <w:color w:val="024F75" w:themeColor="accent1"/>
      <w:sz w:val="28"/>
      <w:szCs w:val="28"/>
      <w:lang w:val="en-US"/>
    </w:rPr>
  </w:style>
  <w:style w:type="paragraph" w:styleId="TDC2">
    <w:name w:val="toc 2"/>
    <w:basedOn w:val="Normal"/>
    <w:next w:val="Normal"/>
    <w:uiPriority w:val="39"/>
    <w:unhideWhenUsed/>
    <w:rsid w:val="00833B53"/>
    <w:pPr>
      <w:spacing w:after="100"/>
      <w:ind w:left="220"/>
    </w:pPr>
    <w:rPr>
      <w:bCs w:val="0"/>
    </w:rPr>
  </w:style>
  <w:style w:type="paragraph" w:styleId="TDC3">
    <w:name w:val="toc 3"/>
    <w:basedOn w:val="Normal"/>
    <w:next w:val="Normal"/>
    <w:uiPriority w:val="39"/>
    <w:unhideWhenUsed/>
    <w:rsid w:val="00833B53"/>
    <w:pPr>
      <w:spacing w:after="100"/>
      <w:ind w:left="440"/>
    </w:pPr>
    <w:rPr>
      <w:bCs w:val="0"/>
    </w:rPr>
  </w:style>
  <w:style w:type="paragraph" w:styleId="TDC4">
    <w:name w:val="toc 4"/>
    <w:basedOn w:val="Normal"/>
    <w:next w:val="Normal"/>
    <w:uiPriority w:val="39"/>
    <w:unhideWhenUsed/>
    <w:rsid w:val="00833B53"/>
    <w:pPr>
      <w:spacing w:after="100"/>
      <w:ind w:left="660"/>
    </w:pPr>
    <w:rPr>
      <w:bCs w:val="0"/>
    </w:rPr>
  </w:style>
  <w:style w:type="paragraph" w:styleId="TDC5">
    <w:name w:val="toc 5"/>
    <w:basedOn w:val="Normal"/>
    <w:next w:val="Normal"/>
    <w:uiPriority w:val="39"/>
    <w:unhideWhenUsed/>
    <w:rsid w:val="00833B53"/>
    <w:pPr>
      <w:spacing w:after="100"/>
      <w:ind w:left="880"/>
    </w:pPr>
    <w:rPr>
      <w:bCs w:val="0"/>
    </w:rPr>
  </w:style>
  <w:style w:type="paragraph" w:styleId="TDC6">
    <w:name w:val="toc 6"/>
    <w:basedOn w:val="Normal"/>
    <w:next w:val="Normal"/>
    <w:uiPriority w:val="39"/>
    <w:unhideWhenUsed/>
    <w:rsid w:val="00833B53"/>
    <w:pPr>
      <w:spacing w:after="100"/>
      <w:ind w:left="1100"/>
    </w:pPr>
    <w:rPr>
      <w:bCs w:val="0"/>
    </w:rPr>
  </w:style>
  <w:style w:type="paragraph" w:styleId="TDC7">
    <w:name w:val="toc 7"/>
    <w:basedOn w:val="Normal"/>
    <w:next w:val="Normal"/>
    <w:uiPriority w:val="39"/>
    <w:unhideWhenUsed/>
    <w:rsid w:val="00833B53"/>
    <w:pPr>
      <w:spacing w:after="100"/>
      <w:ind w:left="1320"/>
    </w:pPr>
    <w:rPr>
      <w:bCs w:val="0"/>
    </w:rPr>
  </w:style>
  <w:style w:type="paragraph" w:styleId="TDC8">
    <w:name w:val="toc 8"/>
    <w:basedOn w:val="Normal"/>
    <w:next w:val="Normal"/>
    <w:uiPriority w:val="39"/>
    <w:unhideWhenUsed/>
    <w:rsid w:val="00833B53"/>
    <w:pPr>
      <w:spacing w:after="100"/>
      <w:ind w:left="1540"/>
    </w:pPr>
    <w:rPr>
      <w:bCs w:val="0"/>
    </w:rPr>
  </w:style>
  <w:style w:type="paragraph" w:styleId="TDC9">
    <w:name w:val="toc 9"/>
    <w:basedOn w:val="Normal"/>
    <w:next w:val="Normal"/>
    <w:uiPriority w:val="39"/>
    <w:unhideWhenUsed/>
    <w:rsid w:val="00833B53"/>
    <w:pPr>
      <w:spacing w:after="100"/>
      <w:ind w:left="1760"/>
    </w:pPr>
    <w:rPr>
      <w:bCs w:val="0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33B53"/>
    <w:rPr>
      <w:bCs w:val="0"/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33B53"/>
    <w:rPr>
      <w:rFonts w:eastAsiaTheme="minorEastAsia"/>
      <w:b/>
      <w:bCs/>
      <w:color w:val="082A75" w:themeColor="text2"/>
      <w:sz w:val="20"/>
      <w:szCs w:val="20"/>
      <w:lang w:val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833B53"/>
    <w:rPr>
      <w:bCs w:val="0"/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33B53"/>
    <w:rPr>
      <w:rFonts w:eastAsiaTheme="minorEastAsia"/>
      <w:b/>
      <w:bCs/>
      <w:color w:val="082A75" w:themeColor="text2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41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32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3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94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38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6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62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13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12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81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1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75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13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18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36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12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44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13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78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54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2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6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79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33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9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5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8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54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87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46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6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87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4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65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46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57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15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36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33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hyperlink" Target="mailto:ismruijur@alum.us.es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hyperlink" Target="mailto:jescarcon@alum.us.es" TargetMode="External"/><Relationship Id="rId17" Type="http://schemas.openxmlformats.org/officeDocument/2006/relationships/image" Target="media/image5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mailto:pedruiagu1@alum.us.es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4.jpe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6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mailto:antlopcub@alum.us.es" TargetMode="External"/><Relationship Id="rId22" Type="http://schemas.openxmlformats.org/officeDocument/2006/relationships/image" Target="media/image9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mae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DC8ACA848E4CE0A8197C07B3722D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1FDF7E-327C-4EB7-BC1B-8C72E8896139}"/>
      </w:docPartPr>
      <w:docPartBody>
        <w:p w:rsidR="004754E4" w:rsidRDefault="00C6149C">
          <w:pPr>
            <w:pStyle w:val="2EDC8ACA848E4CE0A8197C07B3722D0F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0DE"/>
    <w:rsid w:val="001C67D9"/>
    <w:rsid w:val="004754E4"/>
    <w:rsid w:val="005A5B14"/>
    <w:rsid w:val="00AC50DE"/>
    <w:rsid w:val="00C61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2EDC8ACA848E4CE0A8197C07B3722D0F">
    <w:name w:val="2EDC8ACA848E4CE0A8197C07B3722D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beadfe4-4611-4c86-8d67-5706a18c0f0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0BEDB1B9D4598488322B6430EDC51DD" ma:contentTypeVersion="6" ma:contentTypeDescription="Crear nuevo documento." ma:contentTypeScope="" ma:versionID="b95c79cc1e96b580e3a111e82b4702ef">
  <xsd:schema xmlns:xsd="http://www.w3.org/2001/XMLSchema" xmlns:xs="http://www.w3.org/2001/XMLSchema" xmlns:p="http://schemas.microsoft.com/office/2006/metadata/properties" xmlns:ns3="7c933c7a-a6dd-4d8d-9f97-1251282eda9a" xmlns:ns4="3beadfe4-4611-4c86-8d67-5706a18c0f0e" targetNamespace="http://schemas.microsoft.com/office/2006/metadata/properties" ma:root="true" ma:fieldsID="526ab09997b80ff8b2334483f019e983" ns3:_="" ns4:_="">
    <xsd:import namespace="7c933c7a-a6dd-4d8d-9f97-1251282eda9a"/>
    <xsd:import namespace="3beadfe4-4611-4c86-8d67-5706a18c0f0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933c7a-a6dd-4d8d-9f97-1251282eda9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eadfe4-4611-4c86-8d67-5706a18c0f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4ED9A30-D789-41AE-979A-A3A7FA2C6E0F}">
  <ds:schemaRefs>
    <ds:schemaRef ds:uri="http://schemas.microsoft.com/office/2006/metadata/properties"/>
    <ds:schemaRef ds:uri="http://schemas.microsoft.com/office/infopath/2007/PartnerControls"/>
    <ds:schemaRef ds:uri="3beadfe4-4611-4c86-8d67-5706a18c0f0e"/>
  </ds:schemaRefs>
</ds:datastoreItem>
</file>

<file path=customXml/itemProps2.xml><?xml version="1.0" encoding="utf-8"?>
<ds:datastoreItem xmlns:ds="http://schemas.openxmlformats.org/officeDocument/2006/customXml" ds:itemID="{10D676C2-D6C0-4AD0-8373-7B488CD0A19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DC93848-3B85-479E-A6AD-8B95EF2DAF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933c7a-a6dd-4d8d-9f97-1251282eda9a"/>
    <ds:schemaRef ds:uri="3beadfe4-4611-4c86-8d67-5706a18c0f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</Template>
  <TotalTime>5</TotalTime>
  <Pages>9</Pages>
  <Words>674</Words>
  <Characters>3707</Characters>
  <Application>Microsoft Office Word</Application>
  <DocSecurity>0</DocSecurity>
  <Lines>30</Lines>
  <Paragraphs>8</Paragraphs>
  <ScaleCrop>false</ScaleCrop>
  <Company/>
  <LinksUpToDate>false</LinksUpToDate>
  <CharactersWithSpaces>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Ismael Ruiz Jurado</dc:creator>
  <cp:keywords/>
  <cp:lastModifiedBy>JESUS CARDENAS CONEJO</cp:lastModifiedBy>
  <cp:revision>192</cp:revision>
  <cp:lastPrinted>2006-08-02T02:47:00Z</cp:lastPrinted>
  <dcterms:created xsi:type="dcterms:W3CDTF">2023-02-16T03:59:00Z</dcterms:created>
  <dcterms:modified xsi:type="dcterms:W3CDTF">2023-02-17T15:52:00Z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ContentTypeId">
    <vt:lpwstr>0x01010040BEDB1B9D4598488322B6430EDC51DD</vt:lpwstr>
  </property>
</Properties>
</file>