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4F50FE" w14:textId="22EEE3DF" w:rsidR="00676D44" w:rsidRPr="00645022" w:rsidRDefault="00473185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en-US" w:bidi="es-ES"/>
                                    </w:rPr>
                                  </w:pPr>
                                  <w:r>
                                    <w:rPr>
                                      <w:lang w:val="en-US" w:bidi="es-ES"/>
                                    </w:rPr>
                                    <w:t>Planning</w:t>
                                  </w:r>
                                  <w:r w:rsidR="00645022" w:rsidRPr="00645022">
                                    <w:rPr>
                                      <w:lang w:val="en-US" w:bidi="es-ES"/>
                                    </w:rPr>
                                    <w:t xml:space="preserve"> Report</w:t>
                                  </w: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24F50FE" w14:textId="22EEE3DF" w:rsidR="00676D44" w:rsidRPr="00645022" w:rsidRDefault="00473185" w:rsidP="00D077E9">
                            <w:pPr>
                              <w:pStyle w:val="Ttulo"/>
                              <w:spacing w:after="0"/>
                              <w:rPr>
                                <w:lang w:val="en-US" w:bidi="es-ES"/>
                              </w:rPr>
                            </w:pPr>
                            <w:r>
                              <w:rPr>
                                <w:lang w:val="en-US" w:bidi="es-ES"/>
                              </w:rPr>
                              <w:t>Planning</w:t>
                            </w:r>
                            <w:r w:rsidR="00645022" w:rsidRPr="00645022">
                              <w:rPr>
                                <w:lang w:val="en-US" w:bidi="es-ES"/>
                              </w:rPr>
                              <w:t xml:space="preserve"> Report</w:t>
                            </w: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EF69F" w14:textId="70020A7F" w:rsidR="00676D44" w:rsidRDefault="00156961" w:rsidP="00645022">
                                  <w:pPr>
                                    <w:pStyle w:val="Prrafodelista"/>
                                  </w:pPr>
                                  <w:r>
                                    <w:t xml:space="preserve">Jesús Cárdenas Conejo </w:t>
                                  </w:r>
                                </w:p>
                                <w:p w14:paraId="7490A9B1" w14:textId="0C1F6C72" w:rsidR="00676D44" w:rsidRDefault="00676D44" w:rsidP="00645022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156961">
                                    <w:t>jescarcon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3B1EF69F" w14:textId="70020A7F" w:rsidR="00676D44" w:rsidRDefault="00156961" w:rsidP="00645022">
                            <w:pPr>
                              <w:pStyle w:val="Prrafodelista"/>
                            </w:pPr>
                            <w:r>
                              <w:t xml:space="preserve">Jesús Cárdenas Conejo </w:t>
                            </w:r>
                          </w:p>
                          <w:p w14:paraId="7490A9B1" w14:textId="0C1F6C72" w:rsidR="00676D44" w:rsidRDefault="00676D44" w:rsidP="00645022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156961">
                              <w:t>jescarcon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C31DFB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1E03F10" w:rsidR="00D077E9" w:rsidRDefault="00645022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41B2E6B4" w:rsidR="00D077E9" w:rsidRPr="006B0F82" w:rsidRDefault="006B0F82" w:rsidP="00AB02A7">
            <w:pPr>
              <w:rPr>
                <w:noProof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645022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022AEAA6" w14:textId="77777777" w:rsidR="00370A5C" w:rsidRDefault="006B0F82" w:rsidP="00653004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581DB0E0" w14:textId="041746CF" w:rsidR="00683671" w:rsidRPr="00653004" w:rsidRDefault="00FC5F0F" w:rsidP="00683671">
      <w:pPr>
        <w:pStyle w:val="Contenido"/>
        <w:rPr>
          <w:noProof/>
          <w:lang w:val="en-US"/>
        </w:rPr>
      </w:pPr>
      <w:r w:rsidRPr="00FC5F0F">
        <w:rPr>
          <w:noProof/>
          <w:color w:val="auto"/>
          <w:lang w:val="en-US"/>
        </w:rPr>
        <w:t xml:space="preserve">In this document i will introduce </w:t>
      </w:r>
      <w:r w:rsidR="00683671">
        <w:rPr>
          <w:noProof/>
          <w:color w:val="auto"/>
          <w:lang w:val="en-US"/>
        </w:rPr>
        <w:t>how were divided my t</w:t>
      </w:r>
      <w:r w:rsidRPr="00FC5F0F">
        <w:rPr>
          <w:noProof/>
          <w:color w:val="auto"/>
          <w:lang w:val="en-US"/>
        </w:rPr>
        <w:t xml:space="preserve">asks of the project. </w:t>
      </w:r>
      <w:r w:rsidR="00683671">
        <w:rPr>
          <w:noProof/>
          <w:color w:val="auto"/>
          <w:lang w:val="en-US"/>
        </w:rPr>
        <w:t>I used a table to do it , with relevant content of the task.</w:t>
      </w:r>
    </w:p>
    <w:p w14:paraId="7E94A916" w14:textId="3B16FA0A" w:rsidR="006B0F82" w:rsidRPr="00653004" w:rsidRDefault="006B0F82" w:rsidP="00FC5F0F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:rsidRPr="00C31DFB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50773A6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4D3E8C">
              <w:rPr>
                <w:rStyle w:val="normaltextrun"/>
                <w:rFonts w:asciiTheme="minorHAnsi" w:eastAsiaTheme="majorEastAsia" w:hAnsiTheme="minorHAnsi" w:cstheme="minorHAnsi"/>
              </w:rPr>
              <w:t>1.0</w:t>
            </w:r>
          </w:p>
        </w:tc>
        <w:tc>
          <w:tcPr>
            <w:tcW w:w="1772" w:type="dxa"/>
            <w:vAlign w:val="center"/>
            <w:hideMark/>
          </w:tcPr>
          <w:p w14:paraId="16747216" w14:textId="616AE3DA" w:rsidR="00370A5C" w:rsidRPr="00370A5C" w:rsidRDefault="004D3E8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</w:rPr>
              <w:t>16/02/2023</w:t>
            </w:r>
          </w:p>
        </w:tc>
        <w:tc>
          <w:tcPr>
            <w:tcW w:w="6487" w:type="dxa"/>
            <w:vAlign w:val="center"/>
            <w:hideMark/>
          </w:tcPr>
          <w:p w14:paraId="2CFE8E0E" w14:textId="661AB2A5" w:rsidR="00370A5C" w:rsidRPr="00473185" w:rsidRDefault="00473185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473185">
              <w:rPr>
                <w:rFonts w:asciiTheme="minorHAnsi" w:hAnsiTheme="minorHAnsi" w:cstheme="minorHAnsi"/>
                <w:lang w:val="en-US"/>
              </w:rPr>
              <w:t>Creation of the Planning Report and completion</w:t>
            </w:r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7638C9BB" w14:textId="15F3EB8E" w:rsidR="006B0F82" w:rsidRPr="00653004" w:rsidRDefault="00A22F0F" w:rsidP="00E01581">
      <w:pPr>
        <w:pStyle w:val="Contenido"/>
        <w:rPr>
          <w:noProof/>
          <w:lang w:val="en-US"/>
        </w:rPr>
      </w:pPr>
      <w:r w:rsidRPr="00A22F0F">
        <w:rPr>
          <w:noProof/>
          <w:color w:val="auto"/>
          <w:lang w:val="en-US"/>
        </w:rPr>
        <w:t xml:space="preserve">In </w:t>
      </w:r>
      <w:r>
        <w:rPr>
          <w:noProof/>
          <w:color w:val="auto"/>
          <w:lang w:val="en-US"/>
        </w:rPr>
        <w:t xml:space="preserve">this document I will describe how I plan my student’s individual tasks, you will find a table that represent the planning with </w:t>
      </w:r>
      <w:r w:rsidR="00C31DFB">
        <w:rPr>
          <w:noProof/>
          <w:color w:val="auto"/>
          <w:lang w:val="en-US"/>
        </w:rPr>
        <w:t>6 c</w:t>
      </w:r>
      <w:r>
        <w:rPr>
          <w:noProof/>
          <w:color w:val="auto"/>
          <w:lang w:val="en-US"/>
        </w:rPr>
        <w:t xml:space="preserve">olums, one for the title of the task, one for the description of the task, one for who is assignated to the manner, as it is my individual report I am the one in charge of all the tasks, another colum for the planned time, time that I stimated to spend doing the task </w:t>
      </w:r>
      <w:r w:rsidR="00C31DFB">
        <w:rPr>
          <w:noProof/>
          <w:color w:val="auto"/>
          <w:lang w:val="en-US"/>
        </w:rPr>
        <w:t xml:space="preserve">then a </w:t>
      </w:r>
      <w:r>
        <w:rPr>
          <w:noProof/>
          <w:color w:val="auto"/>
          <w:lang w:val="en-US"/>
        </w:rPr>
        <w:t>colum is for the actual time that I spend doing the chore,</w:t>
      </w:r>
      <w:r w:rsidR="00C31DFB">
        <w:rPr>
          <w:noProof/>
          <w:color w:val="auto"/>
          <w:lang w:val="en-US"/>
        </w:rPr>
        <w:t xml:space="preserve"> and finally the price asociated to the task . I use the rule for declaring the cost as 30€/h for the Manager/Analyst tasks and 20€/h for the developer ones.</w:t>
      </w:r>
      <w:r w:rsidR="006B0F82" w:rsidRPr="00653004">
        <w:rPr>
          <w:noProof/>
          <w:lang w:val="en-US"/>
        </w:rPr>
        <w:br w:type="page"/>
      </w:r>
    </w:p>
    <w:p w14:paraId="49508358" w14:textId="64A8C4A1" w:rsidR="009761E0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653004">
        <w:rPr>
          <w:noProof/>
          <w:lang w:val="en-US"/>
        </w:rPr>
        <w:lastRenderedPageBreak/>
        <w:t>Contents</w:t>
      </w:r>
      <w:bookmarkEnd w:id="3"/>
    </w:p>
    <w:p w14:paraId="398C3DB0" w14:textId="727DA0FA" w:rsidR="002C224C" w:rsidRDefault="002C224C" w:rsidP="002C224C">
      <w:pPr>
        <w:pStyle w:val="Contenido"/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t xml:space="preserve">This table represents </w:t>
      </w:r>
      <w:r w:rsidR="00C31DFB">
        <w:rPr>
          <w:noProof/>
          <w:color w:val="auto"/>
          <w:lang w:val="en-US"/>
        </w:rPr>
        <w:t>all the</w:t>
      </w:r>
      <w:r>
        <w:rPr>
          <w:noProof/>
          <w:color w:val="auto"/>
          <w:lang w:val="en-US"/>
        </w:rPr>
        <w:t xml:space="preserve"> individual task that were asignated to me, for each one I provide a title, a description, the asignee in this case myself, the planned time and the actual time that I used reaching making the requirement</w:t>
      </w:r>
      <w:r w:rsidR="00C31DFB">
        <w:rPr>
          <w:noProof/>
          <w:color w:val="auto"/>
          <w:lang w:val="en-US"/>
        </w:rPr>
        <w:t xml:space="preserve"> and the cost associated</w:t>
      </w:r>
      <w:r>
        <w:rPr>
          <w:noProof/>
          <w:color w:val="auto"/>
          <w:lang w:val="en-US"/>
        </w:rPr>
        <w:t>.</w:t>
      </w:r>
    </w:p>
    <w:p w14:paraId="48EAEC32" w14:textId="7774217D" w:rsidR="00E076FD" w:rsidRDefault="00E076FD" w:rsidP="002C224C">
      <w:pPr>
        <w:pStyle w:val="Contenido"/>
        <w:rPr>
          <w:noProof/>
          <w:color w:val="auto"/>
          <w:lang w:val="en-US"/>
        </w:rPr>
      </w:pPr>
    </w:p>
    <w:p w14:paraId="3D35A4C2" w14:textId="77777777" w:rsidR="00E076FD" w:rsidRPr="002C224C" w:rsidRDefault="00E076FD" w:rsidP="002C224C">
      <w:pPr>
        <w:pStyle w:val="Contenido"/>
        <w:rPr>
          <w:noProof/>
          <w:color w:val="auto"/>
          <w:lang w:val="en-US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32"/>
        <w:gridCol w:w="2647"/>
        <w:gridCol w:w="1475"/>
        <w:gridCol w:w="1501"/>
        <w:gridCol w:w="1028"/>
        <w:gridCol w:w="1641"/>
      </w:tblGrid>
      <w:tr w:rsidR="00C31DFB" w14:paraId="6A572710" w14:textId="2B16D6EB" w:rsidTr="00C31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14:paraId="07EC1234" w14:textId="77777777" w:rsidR="00C31DFB" w:rsidRDefault="00C31DFB" w:rsidP="00B46901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3157" w:type="dxa"/>
          </w:tcPr>
          <w:p w14:paraId="068311A9" w14:textId="77777777" w:rsidR="00C31DFB" w:rsidRDefault="00C31DFB" w:rsidP="00B4690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1475" w:type="dxa"/>
          </w:tcPr>
          <w:p w14:paraId="6D493FC8" w14:textId="77777777" w:rsidR="00C31DFB" w:rsidRDefault="00C31DFB" w:rsidP="00B4690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156961">
              <w:rPr>
                <w:lang w:val="en-US"/>
              </w:rPr>
              <w:t>Assignee/s and Role/s</w:t>
            </w:r>
          </w:p>
        </w:tc>
        <w:tc>
          <w:tcPr>
            <w:tcW w:w="1657" w:type="dxa"/>
          </w:tcPr>
          <w:p w14:paraId="2E20CF1F" w14:textId="77777777" w:rsidR="00C31DFB" w:rsidRDefault="00C31DFB" w:rsidP="00B4690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060" w:type="dxa"/>
          </w:tcPr>
          <w:p w14:paraId="3BB6AEA8" w14:textId="77777777" w:rsidR="00C31DFB" w:rsidRDefault="00C31DFB" w:rsidP="00B4690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  <w:tc>
          <w:tcPr>
            <w:tcW w:w="867" w:type="dxa"/>
          </w:tcPr>
          <w:p w14:paraId="263FC4DF" w14:textId="7ABDC1DF" w:rsidR="00C31DFB" w:rsidRDefault="00C31DFB" w:rsidP="00B4690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C31DFB" w:rsidRPr="00732D1A" w14:paraId="51786764" w14:textId="77706E22" w:rsidTr="00C3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14:paraId="279A9CC8" w14:textId="3195A212" w:rsidR="00C31DFB" w:rsidRDefault="00C31DFB" w:rsidP="00B46901">
            <w:pPr>
              <w:pStyle w:val="Contenido"/>
              <w:rPr>
                <w:noProof/>
                <w:color w:val="auto"/>
                <w:lang w:val="en-US"/>
              </w:rPr>
            </w:pP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Functional</w:t>
            </w:r>
            <w:proofErr w:type="spellEnd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requirements</w:t>
            </w:r>
            <w:proofErr w:type="spellEnd"/>
            <w:r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#1</w:t>
            </w:r>
          </w:p>
        </w:tc>
        <w:tc>
          <w:tcPr>
            <w:tcW w:w="3157" w:type="dxa"/>
          </w:tcPr>
          <w:p w14:paraId="7595E960" w14:textId="33DAFC7B" w:rsidR="00C31DFB" w:rsidRPr="00732D1A" w:rsidRDefault="00C31DFB" w:rsidP="009761E0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9761E0">
              <w:rPr>
                <w:noProof/>
                <w:color w:val="auto"/>
                <w:sz w:val="22"/>
                <w:lang w:val="en-US"/>
              </w:rPr>
              <w:t>Modify the anonymous menu so that it shows an option that takes the browser to the home page of your favourite web site.  The title must read as follows: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: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where 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DNI, NIE, or passport number,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sur-name/s, and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name/s.</w:t>
            </w:r>
          </w:p>
        </w:tc>
        <w:tc>
          <w:tcPr>
            <w:tcW w:w="1475" w:type="dxa"/>
          </w:tcPr>
          <w:p w14:paraId="132705AF" w14:textId="6D8D9B86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Jesús Cárdenas Conejo</w:t>
            </w:r>
          </w:p>
        </w:tc>
        <w:tc>
          <w:tcPr>
            <w:tcW w:w="1657" w:type="dxa"/>
          </w:tcPr>
          <w:p w14:paraId="5B11BD26" w14:textId="10CE8505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10’</w:t>
            </w:r>
          </w:p>
        </w:tc>
        <w:tc>
          <w:tcPr>
            <w:tcW w:w="1060" w:type="dxa"/>
          </w:tcPr>
          <w:p w14:paraId="52924BF2" w14:textId="556FBCED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5’</w:t>
            </w:r>
          </w:p>
        </w:tc>
        <w:tc>
          <w:tcPr>
            <w:tcW w:w="867" w:type="dxa"/>
          </w:tcPr>
          <w:p w14:paraId="2F3E075D" w14:textId="134C218E" w:rsidR="00C31DFB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1,6</w:t>
            </w:r>
            <w:r>
              <w:rPr>
                <w:noProof/>
                <w:color w:val="auto"/>
                <w:sz w:val="22"/>
                <w:lang w:val="en-US"/>
              </w:rPr>
              <w:t>€(</w:t>
            </w:r>
            <w:r>
              <w:rPr>
                <w:noProof/>
                <w:color w:val="auto"/>
                <w:sz w:val="22"/>
                <w:lang w:val="en-US"/>
              </w:rPr>
              <w:t>developer</w:t>
            </w:r>
            <w:r>
              <w:rPr>
                <w:noProof/>
                <w:color w:val="auto"/>
                <w:sz w:val="22"/>
                <w:lang w:val="en-US"/>
              </w:rPr>
              <w:t>)</w:t>
            </w:r>
          </w:p>
        </w:tc>
      </w:tr>
      <w:tr w:rsidR="00C31DFB" w:rsidRPr="00732D1A" w14:paraId="229ACE4F" w14:textId="79AD3BBF" w:rsidTr="00C3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14:paraId="7B5FF224" w14:textId="77777777" w:rsidR="00C31DFB" w:rsidRPr="00FC5F0F" w:rsidRDefault="00C31DFB" w:rsidP="00B46901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C5F0F">
              <w:rPr>
                <w:color w:val="0F0D29" w:themeColor="text1"/>
                <w:sz w:val="24"/>
                <w:szCs w:val="24"/>
                <w:lang w:val="en-US"/>
              </w:rPr>
              <w:t>Analysis Report</w:t>
            </w:r>
          </w:p>
        </w:tc>
        <w:tc>
          <w:tcPr>
            <w:tcW w:w="3157" w:type="dxa"/>
          </w:tcPr>
          <w:p w14:paraId="2AD94E9C" w14:textId="77777777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475" w:type="dxa"/>
          </w:tcPr>
          <w:p w14:paraId="6DA97024" w14:textId="6490B55F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Jesús Cárdenas Conejo</w:t>
            </w:r>
          </w:p>
        </w:tc>
        <w:tc>
          <w:tcPr>
            <w:tcW w:w="1657" w:type="dxa"/>
          </w:tcPr>
          <w:p w14:paraId="183FFB22" w14:textId="479E29C7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60" w:type="dxa"/>
          </w:tcPr>
          <w:p w14:paraId="69920A1C" w14:textId="358947F5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20’</w:t>
            </w:r>
          </w:p>
        </w:tc>
        <w:tc>
          <w:tcPr>
            <w:tcW w:w="867" w:type="dxa"/>
          </w:tcPr>
          <w:p w14:paraId="05D9FABD" w14:textId="1B02D870" w:rsidR="00C31DFB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10€(analyst)</w:t>
            </w:r>
          </w:p>
        </w:tc>
      </w:tr>
      <w:tr w:rsidR="00C31DFB" w:rsidRPr="00732D1A" w14:paraId="3DD4B8DA" w14:textId="1674CAF4" w:rsidTr="00C31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14:paraId="27E96306" w14:textId="77777777" w:rsidR="00C31DFB" w:rsidRPr="00087C4D" w:rsidRDefault="00C31DFB" w:rsidP="00B46901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3157" w:type="dxa"/>
          </w:tcPr>
          <w:p w14:paraId="3F88AB1B" w14:textId="77777777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475" w:type="dxa"/>
          </w:tcPr>
          <w:p w14:paraId="7919010C" w14:textId="50857D15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Jesús Cárdenas Conejo</w:t>
            </w:r>
          </w:p>
        </w:tc>
        <w:tc>
          <w:tcPr>
            <w:tcW w:w="1657" w:type="dxa"/>
          </w:tcPr>
          <w:p w14:paraId="4F4A2C2F" w14:textId="73DE012B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60" w:type="dxa"/>
          </w:tcPr>
          <w:p w14:paraId="6B8DE69B" w14:textId="60F5FA5A" w:rsidR="00C31DFB" w:rsidRPr="00732D1A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10’</w:t>
            </w:r>
          </w:p>
        </w:tc>
        <w:tc>
          <w:tcPr>
            <w:tcW w:w="867" w:type="dxa"/>
          </w:tcPr>
          <w:p w14:paraId="199A9F27" w14:textId="7FE2A068" w:rsidR="00C31DFB" w:rsidRDefault="00C31DFB" w:rsidP="00B4690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5</w:t>
            </w:r>
            <w:r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</w:tbl>
    <w:p w14:paraId="0EE5DA1A" w14:textId="76D81E3B" w:rsidR="00E076FD" w:rsidRDefault="00E076FD" w:rsidP="00E01581">
      <w:pPr>
        <w:pStyle w:val="Contenido"/>
        <w:rPr>
          <w:noProof/>
        </w:rPr>
      </w:pPr>
    </w:p>
    <w:p w14:paraId="5C0CC37B" w14:textId="1E0B1FC7" w:rsidR="00E076FD" w:rsidRPr="00683671" w:rsidRDefault="00683671">
      <w:pPr>
        <w:spacing w:after="200"/>
        <w:rPr>
          <w:b w:val="0"/>
          <w:bCs/>
          <w:noProof/>
          <w:color w:val="0F0D29" w:themeColor="text1"/>
          <w:lang w:val="en-US"/>
        </w:rPr>
      </w:pPr>
      <w:r w:rsidRPr="00683671">
        <w:rPr>
          <w:b w:val="0"/>
          <w:bCs/>
          <w:noProof/>
          <w:color w:val="0F0D29" w:themeColor="text1"/>
          <w:lang w:val="en-US"/>
        </w:rPr>
        <w:t>I also put them on GitHub to a better follow:</w:t>
      </w:r>
    </w:p>
    <w:p w14:paraId="2BCEDFD9" w14:textId="15A49FAF" w:rsidR="00683671" w:rsidRDefault="00683671">
      <w:pPr>
        <w:spacing w:after="200"/>
        <w:rPr>
          <w:b w:val="0"/>
          <w:noProof/>
          <w:lang w:val="en-US"/>
        </w:rPr>
      </w:pPr>
      <w:r>
        <w:rPr>
          <w:noProof/>
        </w:rPr>
        <w:drawing>
          <wp:inline distT="0" distB="0" distL="0" distR="0" wp14:anchorId="6F0B0A40" wp14:editId="0E1B1B9D">
            <wp:extent cx="6371590" cy="1355090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F181" w14:textId="452EFF21" w:rsidR="00683671" w:rsidRPr="00683671" w:rsidRDefault="00683671">
      <w:pPr>
        <w:spacing w:after="200"/>
        <w:rPr>
          <w:b w:val="0"/>
          <w:noProof/>
          <w:lang w:val="en-US"/>
        </w:rPr>
      </w:pPr>
      <w:r>
        <w:rPr>
          <w:b w:val="0"/>
          <w:noProof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0C3C0D79" wp14:editId="183A2957">
            <wp:extent cx="6371590" cy="3207385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861B4" wp14:editId="0B2FA89F">
            <wp:extent cx="5532120" cy="2811821"/>
            <wp:effectExtent l="0" t="0" r="0" b="762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409" cy="28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E5E7E" wp14:editId="7D31DC67">
            <wp:extent cx="5532120" cy="2549384"/>
            <wp:effectExtent l="0" t="0" r="0" b="381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067" cy="25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lastRenderedPageBreak/>
        <w:t>Conclusions</w:t>
      </w:r>
      <w:bookmarkEnd w:id="4"/>
    </w:p>
    <w:p w14:paraId="063D15BA" w14:textId="00B681C3" w:rsidR="006B0F82" w:rsidRPr="00653004" w:rsidRDefault="00C31DFB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>This first requirements are so simple because I’m just starting the project, I did it fast and that gives me knowledge of how the structure of the project is, that will help in the future requirement develop.</w:t>
      </w:r>
      <w:r w:rsidR="006B0F82" w:rsidRPr="00653004">
        <w:rPr>
          <w:noProof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660DF498" w:rsidR="00E01581" w:rsidRPr="00E01581" w:rsidRDefault="00156961" w:rsidP="00E01581">
      <w:pPr>
        <w:pStyle w:val="Contenido"/>
        <w:rPr>
          <w:noProof/>
          <w:color w:val="auto"/>
          <w:lang w:val="en-US"/>
        </w:rPr>
      </w:pPr>
      <w:r w:rsidRPr="00156961">
        <w:rPr>
          <w:color w:val="auto"/>
          <w:lang w:val="en-US"/>
        </w:rPr>
        <w:t>I</w:t>
      </w:r>
      <w:r w:rsidR="00E01581" w:rsidRPr="00156961">
        <w:rPr>
          <w:color w:val="auto"/>
          <w:lang w:val="en-US"/>
        </w:rPr>
        <w:t>ntentionally</w:t>
      </w:r>
      <w:r w:rsidR="00E01581" w:rsidRPr="00E01581">
        <w:rPr>
          <w:color w:val="auto"/>
          <w:lang w:val="en-US"/>
        </w:rPr>
        <w:t xml:space="preserve"> blank.</w:t>
      </w:r>
    </w:p>
    <w:sectPr w:rsidR="00E01581" w:rsidRPr="00E01581" w:rsidSect="00AB02A7">
      <w:headerReference w:type="default" r:id="rId13"/>
      <w:footerReference w:type="default" r:id="rId1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EC870" w14:textId="77777777" w:rsidR="00554F2D" w:rsidRDefault="00554F2D">
      <w:r>
        <w:separator/>
      </w:r>
    </w:p>
    <w:p w14:paraId="59BC1853" w14:textId="77777777" w:rsidR="00554F2D" w:rsidRDefault="00554F2D"/>
  </w:endnote>
  <w:endnote w:type="continuationSeparator" w:id="0">
    <w:p w14:paraId="6F209920" w14:textId="77777777" w:rsidR="00554F2D" w:rsidRDefault="00554F2D">
      <w:r>
        <w:continuationSeparator/>
      </w:r>
    </w:p>
    <w:p w14:paraId="509F4062" w14:textId="77777777" w:rsidR="00554F2D" w:rsidRDefault="00554F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671DF" w14:textId="77777777" w:rsidR="00554F2D" w:rsidRDefault="00554F2D">
      <w:r>
        <w:separator/>
      </w:r>
    </w:p>
    <w:p w14:paraId="238B4AF6" w14:textId="77777777" w:rsidR="00554F2D" w:rsidRDefault="00554F2D"/>
  </w:footnote>
  <w:footnote w:type="continuationSeparator" w:id="0">
    <w:p w14:paraId="4BFDB519" w14:textId="77777777" w:rsidR="00554F2D" w:rsidRDefault="00554F2D">
      <w:r>
        <w:continuationSeparator/>
      </w:r>
    </w:p>
    <w:p w14:paraId="5F195234" w14:textId="77777777" w:rsidR="00554F2D" w:rsidRDefault="00554F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6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8"/>
  </w:num>
  <w:num w:numId="8" w16cid:durableId="323434880">
    <w:abstractNumId w:val="3"/>
  </w:num>
  <w:num w:numId="9" w16cid:durableId="12172737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319A9"/>
    <w:rsid w:val="00050324"/>
    <w:rsid w:val="000747A0"/>
    <w:rsid w:val="000A0150"/>
    <w:rsid w:val="000C373F"/>
    <w:rsid w:val="000D1D8C"/>
    <w:rsid w:val="000E63C9"/>
    <w:rsid w:val="00130E9D"/>
    <w:rsid w:val="00150A6D"/>
    <w:rsid w:val="00156961"/>
    <w:rsid w:val="00185B35"/>
    <w:rsid w:val="001F2BC8"/>
    <w:rsid w:val="001F5F6B"/>
    <w:rsid w:val="00243EBC"/>
    <w:rsid w:val="00246A35"/>
    <w:rsid w:val="002629D4"/>
    <w:rsid w:val="00284348"/>
    <w:rsid w:val="002C224C"/>
    <w:rsid w:val="002F51F5"/>
    <w:rsid w:val="00312137"/>
    <w:rsid w:val="00330359"/>
    <w:rsid w:val="0033762F"/>
    <w:rsid w:val="00360494"/>
    <w:rsid w:val="00366C7E"/>
    <w:rsid w:val="00370A5C"/>
    <w:rsid w:val="00384EA3"/>
    <w:rsid w:val="003A39A1"/>
    <w:rsid w:val="003C2191"/>
    <w:rsid w:val="003D3863"/>
    <w:rsid w:val="004110DE"/>
    <w:rsid w:val="0044085A"/>
    <w:rsid w:val="00473185"/>
    <w:rsid w:val="004B21A5"/>
    <w:rsid w:val="004D3E8C"/>
    <w:rsid w:val="004E5FEE"/>
    <w:rsid w:val="005037F0"/>
    <w:rsid w:val="00516A86"/>
    <w:rsid w:val="005275F6"/>
    <w:rsid w:val="00554F2D"/>
    <w:rsid w:val="00572102"/>
    <w:rsid w:val="00593FDB"/>
    <w:rsid w:val="005F034A"/>
    <w:rsid w:val="005F1BB0"/>
    <w:rsid w:val="00645022"/>
    <w:rsid w:val="00653004"/>
    <w:rsid w:val="00656C4D"/>
    <w:rsid w:val="00676D44"/>
    <w:rsid w:val="00683671"/>
    <w:rsid w:val="006B0F82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61E0"/>
    <w:rsid w:val="00977202"/>
    <w:rsid w:val="00977F79"/>
    <w:rsid w:val="00981228"/>
    <w:rsid w:val="009C7720"/>
    <w:rsid w:val="00A22F0F"/>
    <w:rsid w:val="00A23AFA"/>
    <w:rsid w:val="00A31B3E"/>
    <w:rsid w:val="00A532F3"/>
    <w:rsid w:val="00A63659"/>
    <w:rsid w:val="00A8489E"/>
    <w:rsid w:val="00AB02A7"/>
    <w:rsid w:val="00AB77ED"/>
    <w:rsid w:val="00AC29F3"/>
    <w:rsid w:val="00B13F26"/>
    <w:rsid w:val="00B231E5"/>
    <w:rsid w:val="00C02B87"/>
    <w:rsid w:val="00C31DFB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0D0F"/>
    <w:rsid w:val="00D770C7"/>
    <w:rsid w:val="00D86945"/>
    <w:rsid w:val="00D90290"/>
    <w:rsid w:val="00DC706A"/>
    <w:rsid w:val="00DD152F"/>
    <w:rsid w:val="00DE213F"/>
    <w:rsid w:val="00DF027C"/>
    <w:rsid w:val="00E00A32"/>
    <w:rsid w:val="00E01581"/>
    <w:rsid w:val="00E076FD"/>
    <w:rsid w:val="00E22ACD"/>
    <w:rsid w:val="00E620B0"/>
    <w:rsid w:val="00E81B40"/>
    <w:rsid w:val="00ED334E"/>
    <w:rsid w:val="00EF555B"/>
    <w:rsid w:val="00F027BB"/>
    <w:rsid w:val="00F11DCF"/>
    <w:rsid w:val="00F162EA"/>
    <w:rsid w:val="00F52D27"/>
    <w:rsid w:val="00F53664"/>
    <w:rsid w:val="00F83527"/>
    <w:rsid w:val="00FC5F0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9761E0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concuadrcula1clara">
    <w:name w:val="Grid Table 1 Light"/>
    <w:basedOn w:val="Tablanormal"/>
    <w:uiPriority w:val="46"/>
    <w:rsid w:val="009761E0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976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61E0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976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06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1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D71E89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4E47D4"/>
    <w:rsid w:val="005026C3"/>
    <w:rsid w:val="00796978"/>
    <w:rsid w:val="008C7424"/>
    <w:rsid w:val="00A10BC3"/>
    <w:rsid w:val="00AC50DE"/>
    <w:rsid w:val="00D7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142</TotalTime>
  <Pages>9</Pages>
  <Words>424</Words>
  <Characters>2338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JESUS CARDENAS CONEJO</cp:lastModifiedBy>
  <cp:revision>10</cp:revision>
  <cp:lastPrinted>2006-08-01T17:47:00Z</cp:lastPrinted>
  <dcterms:created xsi:type="dcterms:W3CDTF">2023-02-16T20:19:00Z</dcterms:created>
  <dcterms:modified xsi:type="dcterms:W3CDTF">2023-02-17T18:16:00Z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